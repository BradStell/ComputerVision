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67B5" w:rsidRPr="005967B5" w:rsidRDefault="005967B5" w:rsidP="005967B5">
      <w:pPr>
        <w:pStyle w:val="Title"/>
        <w:rPr>
          <w:sz w:val="44"/>
          <w:szCs w:val="44"/>
        </w:rPr>
      </w:pPr>
      <w:r>
        <w:t xml:space="preserve">Assignment 2  </w:t>
      </w:r>
      <w:r w:rsidR="00AA7849">
        <w:rPr>
          <w:sz w:val="44"/>
          <w:szCs w:val="44"/>
        </w:rPr>
        <w:t>Hybrid</w:t>
      </w:r>
      <w:r>
        <w:rPr>
          <w:sz w:val="44"/>
          <w:szCs w:val="44"/>
        </w:rPr>
        <w:t xml:space="preserve"> Images</w:t>
      </w:r>
    </w:p>
    <w:p w:rsidR="00714079" w:rsidRDefault="005967B5">
      <w:pPr>
        <w:pStyle w:val="Heading1"/>
      </w:pPr>
      <w:r>
        <w:t>Results</w:t>
      </w:r>
    </w:p>
    <w:p w:rsidR="003B62B3" w:rsidRPr="003B62B3" w:rsidRDefault="003B62B3" w:rsidP="003B62B3">
      <w:pPr>
        <w:pStyle w:val="Heading2"/>
      </w:pPr>
      <w:r>
        <w:t>Image Set 1: High Res Summer &amp; Winter Tree</w:t>
      </w:r>
    </w:p>
    <w:p w:rsidR="005967B5" w:rsidRDefault="00244EC3" w:rsidP="005967B5">
      <w:r>
        <w:t xml:space="preserve">For the first hybrid images I decided to combine a tree at two different seasonal times, one during Summer and the other during Winter.  The original images are of the same tree, but are taken from slightly different angles, resulting in images that do not overlap perfectly. I think if the images were taken from the same spot then this result set would have turned out to be my best results. </w:t>
      </w:r>
    </w:p>
    <w:p w:rsidR="003917B5" w:rsidRDefault="00561F16" w:rsidP="003917B5">
      <w:pPr>
        <w:pStyle w:val="Heading3"/>
      </w:pPr>
      <w:r>
        <w:rPr>
          <w:noProof/>
          <w:lang w:eastAsia="en-US"/>
        </w:rPr>
        <w:drawing>
          <wp:anchor distT="0" distB="0" distL="114300" distR="114300" simplePos="0" relativeHeight="251680768" behindDoc="0" locked="0" layoutInCell="1" allowOverlap="1" wp14:anchorId="2ABDA16B" wp14:editId="47E65F8F">
            <wp:simplePos x="0" y="0"/>
            <wp:positionH relativeFrom="margin">
              <wp:align>left</wp:align>
            </wp:positionH>
            <wp:positionV relativeFrom="paragraph">
              <wp:posOffset>199389</wp:posOffset>
            </wp:positionV>
            <wp:extent cx="4191000" cy="3143251"/>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ummer_tre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1000" cy="3143251"/>
                    </a:xfrm>
                    <a:prstGeom prst="rect">
                      <a:avLst/>
                    </a:prstGeom>
                  </pic:spPr>
                </pic:pic>
              </a:graphicData>
            </a:graphic>
            <wp14:sizeRelH relativeFrom="margin">
              <wp14:pctWidth>0</wp14:pctWidth>
            </wp14:sizeRelH>
            <wp14:sizeRelV relativeFrom="margin">
              <wp14:pctHeight>0</wp14:pctHeight>
            </wp14:sizeRelV>
          </wp:anchor>
        </w:drawing>
      </w:r>
      <w:r w:rsidR="003917B5">
        <w:t>Original Images</w:t>
      </w:r>
    </w:p>
    <w:p w:rsidR="003917B5" w:rsidRDefault="003917B5" w:rsidP="003917B5"/>
    <w:p w:rsidR="003917B5" w:rsidRDefault="003917B5" w:rsidP="003917B5"/>
    <w:p w:rsidR="003917B5" w:rsidRDefault="003917B5" w:rsidP="003917B5"/>
    <w:p w:rsidR="003917B5" w:rsidRDefault="003917B5" w:rsidP="003917B5"/>
    <w:p w:rsidR="003917B5" w:rsidRDefault="003917B5" w:rsidP="003917B5"/>
    <w:p w:rsidR="003917B5" w:rsidRDefault="003917B5" w:rsidP="003917B5"/>
    <w:p w:rsidR="003917B5" w:rsidRDefault="003917B5" w:rsidP="003917B5"/>
    <w:p w:rsidR="003917B5" w:rsidRDefault="003917B5" w:rsidP="003917B5"/>
    <w:p w:rsidR="003917B5" w:rsidRDefault="003917B5" w:rsidP="003917B5"/>
    <w:p w:rsidR="003917B5" w:rsidRDefault="003917B5" w:rsidP="003917B5"/>
    <w:p w:rsidR="003917B5" w:rsidRDefault="003917B5" w:rsidP="003917B5"/>
    <w:p w:rsidR="003917B5" w:rsidRDefault="00561F16" w:rsidP="003917B5">
      <w:r>
        <w:rPr>
          <w:noProof/>
          <w:lang w:eastAsia="en-US"/>
        </w:rPr>
        <w:drawing>
          <wp:anchor distT="0" distB="0" distL="114300" distR="114300" simplePos="0" relativeHeight="251681792" behindDoc="0" locked="0" layoutInCell="1" allowOverlap="1" wp14:anchorId="1D840CAF" wp14:editId="6DE75962">
            <wp:simplePos x="0" y="0"/>
            <wp:positionH relativeFrom="margin">
              <wp:align>left</wp:align>
            </wp:positionH>
            <wp:positionV relativeFrom="paragraph">
              <wp:posOffset>38100</wp:posOffset>
            </wp:positionV>
            <wp:extent cx="4200525" cy="3150394"/>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inter_tre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00525" cy="3150394"/>
                    </a:xfrm>
                    <a:prstGeom prst="rect">
                      <a:avLst/>
                    </a:prstGeom>
                  </pic:spPr>
                </pic:pic>
              </a:graphicData>
            </a:graphic>
            <wp14:sizeRelH relativeFrom="margin">
              <wp14:pctWidth>0</wp14:pctWidth>
            </wp14:sizeRelH>
            <wp14:sizeRelV relativeFrom="margin">
              <wp14:pctHeight>0</wp14:pctHeight>
            </wp14:sizeRelV>
          </wp:anchor>
        </w:drawing>
      </w:r>
    </w:p>
    <w:p w:rsidR="003917B5" w:rsidRDefault="003917B5" w:rsidP="003917B5"/>
    <w:p w:rsidR="003917B5" w:rsidRDefault="003917B5" w:rsidP="003917B5"/>
    <w:p w:rsidR="003917B5" w:rsidRDefault="003917B5" w:rsidP="003917B5"/>
    <w:p w:rsidR="003917B5" w:rsidRDefault="003917B5" w:rsidP="003917B5"/>
    <w:p w:rsidR="003917B5" w:rsidRDefault="003917B5" w:rsidP="003917B5"/>
    <w:p w:rsidR="003917B5" w:rsidRDefault="003917B5" w:rsidP="003917B5"/>
    <w:p w:rsidR="003917B5" w:rsidRDefault="003917B5" w:rsidP="003917B5"/>
    <w:p w:rsidR="00244EC3" w:rsidRDefault="00244EC3" w:rsidP="00244EC3">
      <w:pPr>
        <w:pStyle w:val="Heading3"/>
      </w:pPr>
      <w:r>
        <w:rPr>
          <w:noProof/>
          <w:lang w:eastAsia="en-US"/>
        </w:rPr>
        <w:lastRenderedPageBreak/>
        <w:drawing>
          <wp:anchor distT="0" distB="0" distL="114300" distR="114300" simplePos="0" relativeHeight="251663360" behindDoc="0" locked="0" layoutInCell="1" allowOverlap="1" wp14:anchorId="3BAA9F3E" wp14:editId="1BABCF8A">
            <wp:simplePos x="0" y="0"/>
            <wp:positionH relativeFrom="column">
              <wp:posOffset>-9525</wp:posOffset>
            </wp:positionH>
            <wp:positionV relativeFrom="paragraph">
              <wp:posOffset>208915</wp:posOffset>
            </wp:positionV>
            <wp:extent cx="5686425" cy="4253883"/>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ee-big-2.jpg"/>
                    <pic:cNvPicPr/>
                  </pic:nvPicPr>
                  <pic:blipFill>
                    <a:blip r:embed="rId11">
                      <a:extLst>
                        <a:ext uri="{28A0092B-C50C-407E-A947-70E740481C1C}">
                          <a14:useLocalDpi xmlns:a14="http://schemas.microsoft.com/office/drawing/2010/main" val="0"/>
                        </a:ext>
                      </a:extLst>
                    </a:blip>
                    <a:stretch>
                      <a:fillRect/>
                    </a:stretch>
                  </pic:blipFill>
                  <pic:spPr>
                    <a:xfrm>
                      <a:off x="0" y="0"/>
                      <a:ext cx="5686425" cy="4253883"/>
                    </a:xfrm>
                    <a:prstGeom prst="rect">
                      <a:avLst/>
                    </a:prstGeom>
                  </pic:spPr>
                </pic:pic>
              </a:graphicData>
            </a:graphic>
            <wp14:sizeRelH relativeFrom="margin">
              <wp14:pctWidth>0</wp14:pctWidth>
            </wp14:sizeRelH>
            <wp14:sizeRelV relativeFrom="margin">
              <wp14:pctHeight>0</wp14:pctHeight>
            </wp14:sizeRelV>
          </wp:anchor>
        </w:drawing>
      </w:r>
      <w:r>
        <w:t>Gaussian Pyramid: Summer tree</w:t>
      </w:r>
    </w:p>
    <w:p w:rsidR="00244EC3" w:rsidRDefault="00937181" w:rsidP="00244EC3">
      <w:r>
        <w:t xml:space="preserve">  </w:t>
      </w:r>
    </w:p>
    <w:p w:rsidR="00937181" w:rsidRDefault="00937181" w:rsidP="00244EC3"/>
    <w:p w:rsidR="00937181" w:rsidRDefault="00937181" w:rsidP="00244EC3"/>
    <w:p w:rsidR="00937181" w:rsidRDefault="00937181" w:rsidP="00244EC3"/>
    <w:p w:rsidR="00937181" w:rsidRDefault="00937181" w:rsidP="00244EC3"/>
    <w:p w:rsidR="00937181" w:rsidRDefault="00937181" w:rsidP="00244EC3"/>
    <w:p w:rsidR="00937181" w:rsidRDefault="00937181" w:rsidP="00244EC3"/>
    <w:p w:rsidR="00937181" w:rsidRDefault="00937181" w:rsidP="00244EC3"/>
    <w:p w:rsidR="00937181" w:rsidRDefault="00937181" w:rsidP="00244EC3"/>
    <w:p w:rsidR="00937181" w:rsidRDefault="00937181" w:rsidP="00244EC3"/>
    <w:p w:rsidR="00937181" w:rsidRDefault="00937181" w:rsidP="00244EC3"/>
    <w:p w:rsidR="00937181" w:rsidRDefault="00937181" w:rsidP="00244EC3"/>
    <w:p w:rsidR="00937181" w:rsidRDefault="00937181" w:rsidP="00244EC3"/>
    <w:p w:rsidR="00937181" w:rsidRDefault="00937181" w:rsidP="00244EC3"/>
    <w:p w:rsidR="00937181" w:rsidRDefault="0049072A" w:rsidP="00244EC3">
      <w:r>
        <w:rPr>
          <w:noProof/>
          <w:lang w:eastAsia="en-US"/>
        </w:rPr>
        <w:drawing>
          <wp:anchor distT="0" distB="0" distL="114300" distR="114300" simplePos="0" relativeHeight="251666432" behindDoc="0" locked="0" layoutInCell="1" allowOverlap="1" wp14:anchorId="69E0D86D" wp14:editId="71DBB4FA">
            <wp:simplePos x="0" y="0"/>
            <wp:positionH relativeFrom="column">
              <wp:posOffset>3695700</wp:posOffset>
            </wp:positionH>
            <wp:positionV relativeFrom="paragraph">
              <wp:posOffset>257810</wp:posOffset>
            </wp:positionV>
            <wp:extent cx="1847850" cy="13811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big-4.jpg"/>
                    <pic:cNvPicPr/>
                  </pic:nvPicPr>
                  <pic:blipFill>
                    <a:blip r:embed="rId12">
                      <a:extLst>
                        <a:ext uri="{28A0092B-C50C-407E-A947-70E740481C1C}">
                          <a14:useLocalDpi xmlns:a14="http://schemas.microsoft.com/office/drawing/2010/main" val="0"/>
                        </a:ext>
                      </a:extLst>
                    </a:blip>
                    <a:stretch>
                      <a:fillRect/>
                    </a:stretch>
                  </pic:blipFill>
                  <pic:spPr>
                    <a:xfrm>
                      <a:off x="0" y="0"/>
                      <a:ext cx="1847850" cy="1381125"/>
                    </a:xfrm>
                    <a:prstGeom prst="rect">
                      <a:avLst/>
                    </a:prstGeom>
                  </pic:spPr>
                </pic:pic>
              </a:graphicData>
            </a:graphic>
          </wp:anchor>
        </w:drawing>
      </w:r>
      <w:r>
        <w:rPr>
          <w:noProof/>
          <w:lang w:eastAsia="en-US"/>
        </w:rPr>
        <w:drawing>
          <wp:anchor distT="0" distB="0" distL="114300" distR="114300" simplePos="0" relativeHeight="251665408" behindDoc="0" locked="0" layoutInCell="1" allowOverlap="1" wp14:anchorId="59712448" wp14:editId="6489BAEA">
            <wp:simplePos x="0" y="0"/>
            <wp:positionH relativeFrom="margin">
              <wp:align>left</wp:align>
            </wp:positionH>
            <wp:positionV relativeFrom="paragraph">
              <wp:posOffset>265430</wp:posOffset>
            </wp:positionV>
            <wp:extent cx="3686175" cy="276225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ee-big-3.jpg"/>
                    <pic:cNvPicPr/>
                  </pic:nvPicPr>
                  <pic:blipFill>
                    <a:blip r:embed="rId13">
                      <a:extLst>
                        <a:ext uri="{28A0092B-C50C-407E-A947-70E740481C1C}">
                          <a14:useLocalDpi xmlns:a14="http://schemas.microsoft.com/office/drawing/2010/main" val="0"/>
                        </a:ext>
                      </a:extLst>
                    </a:blip>
                    <a:stretch>
                      <a:fillRect/>
                    </a:stretch>
                  </pic:blipFill>
                  <pic:spPr>
                    <a:xfrm>
                      <a:off x="0" y="0"/>
                      <a:ext cx="3686175" cy="2762250"/>
                    </a:xfrm>
                    <a:prstGeom prst="rect">
                      <a:avLst/>
                    </a:prstGeom>
                  </pic:spPr>
                </pic:pic>
              </a:graphicData>
            </a:graphic>
          </wp:anchor>
        </w:drawing>
      </w:r>
    </w:p>
    <w:p w:rsidR="00937181" w:rsidRDefault="00937181" w:rsidP="00244EC3"/>
    <w:p w:rsidR="00937181" w:rsidRDefault="00937181" w:rsidP="00244EC3"/>
    <w:p w:rsidR="00937181" w:rsidRDefault="00937181" w:rsidP="00244EC3"/>
    <w:p w:rsidR="00937181" w:rsidRDefault="00937181" w:rsidP="00244EC3"/>
    <w:p w:rsidR="00937181" w:rsidRDefault="0049072A" w:rsidP="00244EC3">
      <w:r>
        <w:rPr>
          <w:noProof/>
          <w:lang w:eastAsia="en-US"/>
        </w:rPr>
        <w:drawing>
          <wp:anchor distT="0" distB="0" distL="114300" distR="114300" simplePos="0" relativeHeight="251667456" behindDoc="0" locked="0" layoutInCell="1" allowOverlap="1" wp14:anchorId="11691B0E" wp14:editId="083F96B2">
            <wp:simplePos x="0" y="0"/>
            <wp:positionH relativeFrom="column">
              <wp:posOffset>3705225</wp:posOffset>
            </wp:positionH>
            <wp:positionV relativeFrom="paragraph">
              <wp:posOffset>230505</wp:posOffset>
            </wp:positionV>
            <wp:extent cx="923925" cy="6953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ee-big-5.jpg"/>
                    <pic:cNvPicPr/>
                  </pic:nvPicPr>
                  <pic:blipFill>
                    <a:blip r:embed="rId14">
                      <a:extLst>
                        <a:ext uri="{28A0092B-C50C-407E-A947-70E740481C1C}">
                          <a14:useLocalDpi xmlns:a14="http://schemas.microsoft.com/office/drawing/2010/main" val="0"/>
                        </a:ext>
                      </a:extLst>
                    </a:blip>
                    <a:stretch>
                      <a:fillRect/>
                    </a:stretch>
                  </pic:blipFill>
                  <pic:spPr>
                    <a:xfrm>
                      <a:off x="0" y="0"/>
                      <a:ext cx="923925" cy="695325"/>
                    </a:xfrm>
                    <a:prstGeom prst="rect">
                      <a:avLst/>
                    </a:prstGeom>
                  </pic:spPr>
                </pic:pic>
              </a:graphicData>
            </a:graphic>
          </wp:anchor>
        </w:drawing>
      </w:r>
    </w:p>
    <w:p w:rsidR="00937181" w:rsidRDefault="00937181" w:rsidP="000D4D37">
      <w:pPr>
        <w:pStyle w:val="Heading3"/>
        <w:numPr>
          <w:ilvl w:val="0"/>
          <w:numId w:val="0"/>
        </w:numPr>
      </w:pPr>
      <w:r>
        <w:t>Laplacian Pyramid: Winter Tree</w:t>
      </w:r>
    </w:p>
    <w:p w:rsidR="00937181" w:rsidRDefault="001247A7" w:rsidP="00244EC3">
      <w:r>
        <w:t xml:space="preserve"> </w:t>
      </w:r>
    </w:p>
    <w:p w:rsidR="001247A7" w:rsidRDefault="001247A7" w:rsidP="00244EC3"/>
    <w:p w:rsidR="001247A7" w:rsidRDefault="001247A7" w:rsidP="00244EC3"/>
    <w:p w:rsidR="001247A7" w:rsidRDefault="001247A7" w:rsidP="00244EC3"/>
    <w:p w:rsidR="001247A7" w:rsidRDefault="001247A7" w:rsidP="00244EC3"/>
    <w:p w:rsidR="001247A7" w:rsidRDefault="001247A7" w:rsidP="00244EC3"/>
    <w:p w:rsidR="001247A7" w:rsidRDefault="001247A7" w:rsidP="00244EC3"/>
    <w:p w:rsidR="001247A7" w:rsidRDefault="00AE43F8" w:rsidP="00C206ED">
      <w:pPr>
        <w:pStyle w:val="Heading3"/>
      </w:pPr>
      <w:r>
        <w:rPr>
          <w:noProof/>
          <w:lang w:eastAsia="en-US"/>
        </w:rPr>
        <w:lastRenderedPageBreak/>
        <w:drawing>
          <wp:anchor distT="0" distB="0" distL="114300" distR="114300" simplePos="0" relativeHeight="251668480" behindDoc="0" locked="0" layoutInCell="1" allowOverlap="1" wp14:anchorId="6D49C91A" wp14:editId="42B4D405">
            <wp:simplePos x="0" y="0"/>
            <wp:positionH relativeFrom="page">
              <wp:posOffset>552450</wp:posOffset>
            </wp:positionH>
            <wp:positionV relativeFrom="paragraph">
              <wp:posOffset>222885</wp:posOffset>
            </wp:positionV>
            <wp:extent cx="5943600" cy="4453255"/>
            <wp:effectExtent l="0" t="0" r="0"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ee-big-l-1.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3255"/>
                    </a:xfrm>
                    <a:prstGeom prst="rect">
                      <a:avLst/>
                    </a:prstGeom>
                  </pic:spPr>
                </pic:pic>
              </a:graphicData>
            </a:graphic>
          </wp:anchor>
        </w:drawing>
      </w:r>
      <w:r w:rsidR="00C206ED">
        <w:t>Laplacian Pyramid</w:t>
      </w:r>
    </w:p>
    <w:p w:rsidR="001247A7" w:rsidRDefault="001247A7" w:rsidP="00244EC3"/>
    <w:p w:rsidR="001247A7" w:rsidRDefault="001247A7" w:rsidP="00244EC3"/>
    <w:p w:rsidR="001247A7" w:rsidRDefault="001247A7" w:rsidP="00244EC3"/>
    <w:p w:rsidR="001247A7" w:rsidRDefault="001247A7" w:rsidP="00244EC3"/>
    <w:p w:rsidR="001247A7" w:rsidRDefault="001247A7" w:rsidP="00244EC3"/>
    <w:p w:rsidR="001247A7" w:rsidRDefault="001247A7" w:rsidP="00244EC3"/>
    <w:p w:rsidR="001247A7" w:rsidRDefault="001247A7" w:rsidP="00244EC3"/>
    <w:p w:rsidR="001247A7" w:rsidRDefault="001247A7" w:rsidP="00244EC3"/>
    <w:p w:rsidR="001247A7" w:rsidRDefault="001247A7" w:rsidP="00244EC3"/>
    <w:p w:rsidR="001247A7" w:rsidRDefault="001247A7" w:rsidP="00244EC3"/>
    <w:p w:rsidR="001247A7" w:rsidRDefault="001247A7" w:rsidP="00244EC3"/>
    <w:p w:rsidR="001247A7" w:rsidRDefault="001247A7" w:rsidP="00244EC3"/>
    <w:p w:rsidR="001247A7" w:rsidRDefault="001247A7" w:rsidP="00244EC3"/>
    <w:p w:rsidR="001247A7" w:rsidRDefault="001247A7" w:rsidP="00244EC3"/>
    <w:p w:rsidR="001247A7" w:rsidRDefault="001247A7" w:rsidP="00244EC3"/>
    <w:p w:rsidR="001247A7" w:rsidRDefault="00AE43F8" w:rsidP="00244EC3">
      <w:r>
        <w:rPr>
          <w:noProof/>
          <w:lang w:eastAsia="en-US"/>
        </w:rPr>
        <w:drawing>
          <wp:anchor distT="0" distB="0" distL="114300" distR="114300" simplePos="0" relativeHeight="251669504" behindDoc="0" locked="0" layoutInCell="1" allowOverlap="1" wp14:anchorId="5064698B" wp14:editId="3731CA45">
            <wp:simplePos x="0" y="0"/>
            <wp:positionH relativeFrom="page">
              <wp:posOffset>714375</wp:posOffset>
            </wp:positionH>
            <wp:positionV relativeFrom="paragraph">
              <wp:posOffset>186690</wp:posOffset>
            </wp:positionV>
            <wp:extent cx="5511923" cy="41351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ee-big-l-2.jpg"/>
                    <pic:cNvPicPr/>
                  </pic:nvPicPr>
                  <pic:blipFill>
                    <a:blip r:embed="rId16">
                      <a:extLst>
                        <a:ext uri="{28A0092B-C50C-407E-A947-70E740481C1C}">
                          <a14:useLocalDpi xmlns:a14="http://schemas.microsoft.com/office/drawing/2010/main" val="0"/>
                        </a:ext>
                      </a:extLst>
                    </a:blip>
                    <a:stretch>
                      <a:fillRect/>
                    </a:stretch>
                  </pic:blipFill>
                  <pic:spPr>
                    <a:xfrm>
                      <a:off x="0" y="0"/>
                      <a:ext cx="5511923" cy="4135120"/>
                    </a:xfrm>
                    <a:prstGeom prst="rect">
                      <a:avLst/>
                    </a:prstGeom>
                  </pic:spPr>
                </pic:pic>
              </a:graphicData>
            </a:graphic>
            <wp14:sizeRelH relativeFrom="margin">
              <wp14:pctWidth>0</wp14:pctWidth>
            </wp14:sizeRelH>
            <wp14:sizeRelV relativeFrom="margin">
              <wp14:pctHeight>0</wp14:pctHeight>
            </wp14:sizeRelV>
          </wp:anchor>
        </w:drawing>
      </w:r>
    </w:p>
    <w:p w:rsidR="001247A7" w:rsidRDefault="001247A7" w:rsidP="00244EC3"/>
    <w:p w:rsidR="001247A7" w:rsidRDefault="001247A7" w:rsidP="00244EC3"/>
    <w:p w:rsidR="001247A7" w:rsidRDefault="001247A7" w:rsidP="00244EC3"/>
    <w:p w:rsidR="001247A7" w:rsidRDefault="001247A7" w:rsidP="00244EC3"/>
    <w:p w:rsidR="001247A7" w:rsidRDefault="001247A7" w:rsidP="00244EC3"/>
    <w:p w:rsidR="001247A7" w:rsidRDefault="001247A7" w:rsidP="00244EC3"/>
    <w:p w:rsidR="001247A7" w:rsidRDefault="001247A7" w:rsidP="00244EC3">
      <w:r>
        <w:rPr>
          <w:noProof/>
          <w:lang w:eastAsia="en-US"/>
        </w:rPr>
        <w:drawing>
          <wp:anchor distT="0" distB="0" distL="114300" distR="114300" simplePos="0" relativeHeight="251672576" behindDoc="0" locked="0" layoutInCell="1" allowOverlap="1" wp14:anchorId="31E69F5B" wp14:editId="777C3900">
            <wp:simplePos x="0" y="0"/>
            <wp:positionH relativeFrom="column">
              <wp:posOffset>2847975</wp:posOffset>
            </wp:positionH>
            <wp:positionV relativeFrom="paragraph">
              <wp:posOffset>2964180</wp:posOffset>
            </wp:positionV>
            <wp:extent cx="1847850" cy="14097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ee-big-l-5.jpg"/>
                    <pic:cNvPicPr/>
                  </pic:nvPicPr>
                  <pic:blipFill>
                    <a:blip r:embed="rId17">
                      <a:extLst>
                        <a:ext uri="{28A0092B-C50C-407E-A947-70E740481C1C}">
                          <a14:useLocalDpi xmlns:a14="http://schemas.microsoft.com/office/drawing/2010/main" val="0"/>
                        </a:ext>
                      </a:extLst>
                    </a:blip>
                    <a:stretch>
                      <a:fillRect/>
                    </a:stretch>
                  </pic:blipFill>
                  <pic:spPr>
                    <a:xfrm>
                      <a:off x="0" y="0"/>
                      <a:ext cx="1847850" cy="1409700"/>
                    </a:xfrm>
                    <a:prstGeom prst="rect">
                      <a:avLst/>
                    </a:prstGeom>
                  </pic:spPr>
                </pic:pic>
              </a:graphicData>
            </a:graphic>
          </wp:anchor>
        </w:drawing>
      </w:r>
      <w:r>
        <w:rPr>
          <w:noProof/>
          <w:lang w:eastAsia="en-US"/>
        </w:rPr>
        <w:drawing>
          <wp:anchor distT="0" distB="0" distL="114300" distR="114300" simplePos="0" relativeHeight="251671552" behindDoc="0" locked="0" layoutInCell="1" allowOverlap="1" wp14:anchorId="73A3B81F" wp14:editId="6ADB78AB">
            <wp:simplePos x="0" y="0"/>
            <wp:positionH relativeFrom="column">
              <wp:posOffset>-828675</wp:posOffset>
            </wp:positionH>
            <wp:positionV relativeFrom="paragraph">
              <wp:posOffset>2947035</wp:posOffset>
            </wp:positionV>
            <wp:extent cx="3686175" cy="276225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e-big-l-4.jpg"/>
                    <pic:cNvPicPr/>
                  </pic:nvPicPr>
                  <pic:blipFill>
                    <a:blip r:embed="rId18">
                      <a:extLst>
                        <a:ext uri="{28A0092B-C50C-407E-A947-70E740481C1C}">
                          <a14:useLocalDpi xmlns:a14="http://schemas.microsoft.com/office/drawing/2010/main" val="0"/>
                        </a:ext>
                      </a:extLst>
                    </a:blip>
                    <a:stretch>
                      <a:fillRect/>
                    </a:stretch>
                  </pic:blipFill>
                  <pic:spPr>
                    <a:xfrm>
                      <a:off x="0" y="0"/>
                      <a:ext cx="3686175" cy="2762250"/>
                    </a:xfrm>
                    <a:prstGeom prst="rect">
                      <a:avLst/>
                    </a:prstGeom>
                  </pic:spPr>
                </pic:pic>
              </a:graphicData>
            </a:graphic>
          </wp:anchor>
        </w:drawing>
      </w:r>
      <w:r w:rsidR="00434AAF">
        <w:t xml:space="preserve"> </w:t>
      </w:r>
    </w:p>
    <w:p w:rsidR="00434AAF" w:rsidRDefault="00434AAF" w:rsidP="00244EC3"/>
    <w:p w:rsidR="00434AAF" w:rsidRDefault="00434AAF" w:rsidP="00244EC3"/>
    <w:p w:rsidR="00434AAF" w:rsidRDefault="00434AAF" w:rsidP="00244EC3"/>
    <w:p w:rsidR="00434AAF" w:rsidRDefault="00434AAF" w:rsidP="00244EC3"/>
    <w:p w:rsidR="00434AAF" w:rsidRDefault="003917B5" w:rsidP="00244EC3">
      <w:r>
        <w:rPr>
          <w:noProof/>
          <w:lang w:eastAsia="en-US"/>
        </w:rPr>
        <w:lastRenderedPageBreak/>
        <w:drawing>
          <wp:anchor distT="0" distB="0" distL="114300" distR="114300" simplePos="0" relativeHeight="251677696" behindDoc="0" locked="0" layoutInCell="1" allowOverlap="1" wp14:anchorId="56BCB739" wp14:editId="20CDF5F4">
            <wp:simplePos x="0" y="0"/>
            <wp:positionH relativeFrom="column">
              <wp:posOffset>-561975</wp:posOffset>
            </wp:positionH>
            <wp:positionV relativeFrom="paragraph">
              <wp:posOffset>13335</wp:posOffset>
            </wp:positionV>
            <wp:extent cx="5943600" cy="4455795"/>
            <wp:effectExtent l="0" t="0" r="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ee-big-l-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5795"/>
                    </a:xfrm>
                    <a:prstGeom prst="rect">
                      <a:avLst/>
                    </a:prstGeom>
                  </pic:spPr>
                </pic:pic>
              </a:graphicData>
            </a:graphic>
          </wp:anchor>
        </w:drawing>
      </w:r>
    </w:p>
    <w:p w:rsidR="00434AAF" w:rsidRDefault="00434AAF" w:rsidP="00244EC3"/>
    <w:p w:rsidR="00434AAF" w:rsidRDefault="00434AAF" w:rsidP="00244EC3"/>
    <w:p w:rsidR="00434AAF" w:rsidRDefault="00434AAF" w:rsidP="00244EC3"/>
    <w:p w:rsidR="00434AAF" w:rsidRDefault="00434AAF" w:rsidP="00244EC3"/>
    <w:p w:rsidR="00434AAF" w:rsidRDefault="00434AAF" w:rsidP="00244EC3"/>
    <w:p w:rsidR="00434AAF" w:rsidRDefault="00434AAF" w:rsidP="00244EC3"/>
    <w:p w:rsidR="00434AAF" w:rsidRDefault="00434AAF" w:rsidP="00244EC3"/>
    <w:p w:rsidR="00434AAF" w:rsidRDefault="00434AAF" w:rsidP="00244EC3"/>
    <w:p w:rsidR="00434AAF" w:rsidRDefault="00434AAF" w:rsidP="00244EC3"/>
    <w:p w:rsidR="00434AAF" w:rsidRDefault="00434AAF" w:rsidP="00244EC3"/>
    <w:p w:rsidR="00434AAF" w:rsidRDefault="00434AAF" w:rsidP="00244EC3"/>
    <w:p w:rsidR="00434AAF" w:rsidRDefault="00434AAF" w:rsidP="00244EC3"/>
    <w:p w:rsidR="00434AAF" w:rsidRDefault="00434AAF" w:rsidP="00244EC3"/>
    <w:p w:rsidR="00434AAF" w:rsidRDefault="00434AAF" w:rsidP="00244EC3"/>
    <w:p w:rsidR="00434AAF" w:rsidRDefault="00AE43F8" w:rsidP="00244EC3">
      <w:r>
        <w:rPr>
          <w:noProof/>
          <w:lang w:eastAsia="en-US"/>
        </w:rPr>
        <w:drawing>
          <wp:anchor distT="0" distB="0" distL="114300" distR="114300" simplePos="0" relativeHeight="251678720" behindDoc="0" locked="0" layoutInCell="1" allowOverlap="1" wp14:anchorId="26F25991" wp14:editId="3A62D822">
            <wp:simplePos x="0" y="0"/>
            <wp:positionH relativeFrom="column">
              <wp:posOffset>-571500</wp:posOffset>
            </wp:positionH>
            <wp:positionV relativeFrom="paragraph">
              <wp:posOffset>281940</wp:posOffset>
            </wp:positionV>
            <wp:extent cx="3686175" cy="2762250"/>
            <wp:effectExtent l="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big-l-4.jpg"/>
                    <pic:cNvPicPr/>
                  </pic:nvPicPr>
                  <pic:blipFill>
                    <a:blip r:embed="rId18">
                      <a:extLst>
                        <a:ext uri="{28A0092B-C50C-407E-A947-70E740481C1C}">
                          <a14:useLocalDpi xmlns:a14="http://schemas.microsoft.com/office/drawing/2010/main" val="0"/>
                        </a:ext>
                      </a:extLst>
                    </a:blip>
                    <a:stretch>
                      <a:fillRect/>
                    </a:stretch>
                  </pic:blipFill>
                  <pic:spPr>
                    <a:xfrm>
                      <a:off x="0" y="0"/>
                      <a:ext cx="3686175" cy="2762250"/>
                    </a:xfrm>
                    <a:prstGeom prst="rect">
                      <a:avLst/>
                    </a:prstGeom>
                  </pic:spPr>
                </pic:pic>
              </a:graphicData>
            </a:graphic>
          </wp:anchor>
        </w:drawing>
      </w:r>
    </w:p>
    <w:p w:rsidR="00434AAF" w:rsidRDefault="00AE43F8" w:rsidP="00244EC3">
      <w:r>
        <w:rPr>
          <w:noProof/>
          <w:lang w:eastAsia="en-US"/>
        </w:rPr>
        <w:drawing>
          <wp:anchor distT="0" distB="0" distL="114300" distR="114300" simplePos="0" relativeHeight="251679744" behindDoc="0" locked="0" layoutInCell="1" allowOverlap="1" wp14:anchorId="3D62B538" wp14:editId="0ECEFA51">
            <wp:simplePos x="0" y="0"/>
            <wp:positionH relativeFrom="column">
              <wp:posOffset>3295650</wp:posOffset>
            </wp:positionH>
            <wp:positionV relativeFrom="paragraph">
              <wp:posOffset>3810</wp:posOffset>
            </wp:positionV>
            <wp:extent cx="1847850" cy="140970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ee-big-l-5.jpg"/>
                    <pic:cNvPicPr/>
                  </pic:nvPicPr>
                  <pic:blipFill>
                    <a:blip r:embed="rId17">
                      <a:extLst>
                        <a:ext uri="{28A0092B-C50C-407E-A947-70E740481C1C}">
                          <a14:useLocalDpi xmlns:a14="http://schemas.microsoft.com/office/drawing/2010/main" val="0"/>
                        </a:ext>
                      </a:extLst>
                    </a:blip>
                    <a:stretch>
                      <a:fillRect/>
                    </a:stretch>
                  </pic:blipFill>
                  <pic:spPr>
                    <a:xfrm>
                      <a:off x="0" y="0"/>
                      <a:ext cx="1847850" cy="1409700"/>
                    </a:xfrm>
                    <a:prstGeom prst="rect">
                      <a:avLst/>
                    </a:prstGeom>
                  </pic:spPr>
                </pic:pic>
              </a:graphicData>
            </a:graphic>
          </wp:anchor>
        </w:drawing>
      </w:r>
    </w:p>
    <w:p w:rsidR="00434AAF" w:rsidRDefault="00434AAF" w:rsidP="00244EC3"/>
    <w:p w:rsidR="00434AAF" w:rsidRDefault="00434AAF" w:rsidP="00244EC3"/>
    <w:p w:rsidR="00434AAF" w:rsidRDefault="00434AAF" w:rsidP="00244EC3"/>
    <w:p w:rsidR="003917B5" w:rsidRDefault="003917B5" w:rsidP="00244EC3"/>
    <w:p w:rsidR="003917B5" w:rsidRDefault="003917B5" w:rsidP="00244EC3"/>
    <w:p w:rsidR="003917B5" w:rsidRDefault="003917B5" w:rsidP="00244EC3"/>
    <w:p w:rsidR="003917B5" w:rsidRDefault="003917B5" w:rsidP="00244EC3"/>
    <w:p w:rsidR="003917B5" w:rsidRDefault="003917B5" w:rsidP="00244EC3"/>
    <w:p w:rsidR="003917B5" w:rsidRDefault="003917B5" w:rsidP="00244EC3"/>
    <w:p w:rsidR="003917B5" w:rsidRDefault="003917B5" w:rsidP="00244EC3"/>
    <w:p w:rsidR="00434AAF" w:rsidRDefault="00434AAF" w:rsidP="0076179A">
      <w:pPr>
        <w:pStyle w:val="Heading3"/>
      </w:pPr>
      <w:r>
        <w:rPr>
          <w:noProof/>
          <w:lang w:eastAsia="en-US"/>
        </w:rPr>
        <w:lastRenderedPageBreak/>
        <w:drawing>
          <wp:anchor distT="0" distB="0" distL="114300" distR="114300" simplePos="0" relativeHeight="251673600" behindDoc="0" locked="0" layoutInCell="1" allowOverlap="1" wp14:anchorId="2F214F54" wp14:editId="2BED26F4">
            <wp:simplePos x="0" y="0"/>
            <wp:positionH relativeFrom="page">
              <wp:align>left</wp:align>
            </wp:positionH>
            <wp:positionV relativeFrom="paragraph">
              <wp:posOffset>241935</wp:posOffset>
            </wp:positionV>
            <wp:extent cx="7696200" cy="575570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big.jpg"/>
                    <pic:cNvPicPr/>
                  </pic:nvPicPr>
                  <pic:blipFill>
                    <a:blip r:embed="rId20">
                      <a:extLst>
                        <a:ext uri="{28A0092B-C50C-407E-A947-70E740481C1C}">
                          <a14:useLocalDpi xmlns:a14="http://schemas.microsoft.com/office/drawing/2010/main" val="0"/>
                        </a:ext>
                      </a:extLst>
                    </a:blip>
                    <a:stretch>
                      <a:fillRect/>
                    </a:stretch>
                  </pic:blipFill>
                  <pic:spPr>
                    <a:xfrm>
                      <a:off x="0" y="0"/>
                      <a:ext cx="7696200" cy="5755706"/>
                    </a:xfrm>
                    <a:prstGeom prst="rect">
                      <a:avLst/>
                    </a:prstGeom>
                  </pic:spPr>
                </pic:pic>
              </a:graphicData>
            </a:graphic>
            <wp14:sizeRelH relativeFrom="margin">
              <wp14:pctWidth>0</wp14:pctWidth>
            </wp14:sizeRelH>
            <wp14:sizeRelV relativeFrom="margin">
              <wp14:pctHeight>0</wp14:pctHeight>
            </wp14:sizeRelV>
          </wp:anchor>
        </w:drawing>
      </w:r>
      <w:r>
        <w:t>Hybrid Image</w:t>
      </w:r>
    </w:p>
    <w:p w:rsidR="00434AAF" w:rsidRDefault="003B62B3" w:rsidP="00434AAF">
      <w:r>
        <w:t xml:space="preserve"> </w:t>
      </w:r>
    </w:p>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F118E0" w:rsidP="00434AAF">
      <w:r>
        <w:rPr>
          <w:noProof/>
          <w:lang w:eastAsia="en-US"/>
        </w:rPr>
        <w:drawing>
          <wp:anchor distT="0" distB="0" distL="114300" distR="114300" simplePos="0" relativeHeight="251674624" behindDoc="0" locked="0" layoutInCell="1" allowOverlap="1" wp14:anchorId="33FC4BD2" wp14:editId="70F595D9">
            <wp:simplePos x="0" y="0"/>
            <wp:positionH relativeFrom="margin">
              <wp:posOffset>2343150</wp:posOffset>
            </wp:positionH>
            <wp:positionV relativeFrom="paragraph">
              <wp:posOffset>167345</wp:posOffset>
            </wp:positionV>
            <wp:extent cx="827859" cy="6191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ee-bi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27859" cy="619125"/>
                    </a:xfrm>
                    <a:prstGeom prst="rect">
                      <a:avLst/>
                    </a:prstGeom>
                  </pic:spPr>
                </pic:pic>
              </a:graphicData>
            </a:graphic>
            <wp14:sizeRelH relativeFrom="margin">
              <wp14:pctWidth>0</wp14:pctWidth>
            </wp14:sizeRelH>
            <wp14:sizeRelV relativeFrom="margin">
              <wp14:pctHeight>0</wp14:pctHeight>
            </wp14:sizeRelV>
          </wp:anchor>
        </w:drawing>
      </w:r>
    </w:p>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3B62B3" w:rsidP="00434AAF"/>
    <w:p w:rsidR="003B62B3" w:rsidRDefault="00443785" w:rsidP="0076179A">
      <w:pPr>
        <w:pStyle w:val="Heading2"/>
      </w:pPr>
      <w:r>
        <w:lastRenderedPageBreak/>
        <w:t>Result Set 2: Low Res Summer &amp; Winter Tree</w:t>
      </w:r>
    </w:p>
    <w:p w:rsidR="00186132" w:rsidRPr="00186132" w:rsidRDefault="00186132" w:rsidP="00186132">
      <w:pPr>
        <w:pStyle w:val="Heading3"/>
      </w:pPr>
      <w:r>
        <w:t>Original Images</w:t>
      </w:r>
    </w:p>
    <w:p w:rsidR="00E05C14" w:rsidRDefault="00186132" w:rsidP="00E05C14">
      <w:r>
        <w:rPr>
          <w:noProof/>
          <w:lang w:eastAsia="en-US"/>
        </w:rPr>
        <w:drawing>
          <wp:anchor distT="0" distB="0" distL="114300" distR="114300" simplePos="0" relativeHeight="251676672" behindDoc="0" locked="0" layoutInCell="1" allowOverlap="1" wp14:anchorId="6900C6ED" wp14:editId="5DDC66AF">
            <wp:simplePos x="0" y="0"/>
            <wp:positionH relativeFrom="column">
              <wp:posOffset>2771775</wp:posOffset>
            </wp:positionH>
            <wp:positionV relativeFrom="paragraph">
              <wp:posOffset>128905</wp:posOffset>
            </wp:positionV>
            <wp:extent cx="2667000" cy="18161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inter_tree2.jpg"/>
                    <pic:cNvPicPr/>
                  </pic:nvPicPr>
                  <pic:blipFill>
                    <a:blip r:embed="rId22">
                      <a:extLst>
                        <a:ext uri="{28A0092B-C50C-407E-A947-70E740481C1C}">
                          <a14:useLocalDpi xmlns:a14="http://schemas.microsoft.com/office/drawing/2010/main" val="0"/>
                        </a:ext>
                      </a:extLst>
                    </a:blip>
                    <a:stretch>
                      <a:fillRect/>
                    </a:stretch>
                  </pic:blipFill>
                  <pic:spPr>
                    <a:xfrm>
                      <a:off x="0" y="0"/>
                      <a:ext cx="2667000" cy="1816100"/>
                    </a:xfrm>
                    <a:prstGeom prst="rect">
                      <a:avLst/>
                    </a:prstGeom>
                  </pic:spPr>
                </pic:pic>
              </a:graphicData>
            </a:graphic>
          </wp:anchor>
        </w:drawing>
      </w:r>
      <w:r>
        <w:rPr>
          <w:noProof/>
          <w:lang w:eastAsia="en-US"/>
        </w:rPr>
        <w:drawing>
          <wp:anchor distT="0" distB="0" distL="114300" distR="114300" simplePos="0" relativeHeight="251675648" behindDoc="0" locked="0" layoutInCell="1" allowOverlap="1" wp14:anchorId="6B5C39B0" wp14:editId="4C1E0747">
            <wp:simplePos x="0" y="0"/>
            <wp:positionH relativeFrom="column">
              <wp:posOffset>-285750</wp:posOffset>
            </wp:positionH>
            <wp:positionV relativeFrom="paragraph">
              <wp:posOffset>128905</wp:posOffset>
            </wp:positionV>
            <wp:extent cx="2667000" cy="18161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mmer_tree2.jpg"/>
                    <pic:cNvPicPr/>
                  </pic:nvPicPr>
                  <pic:blipFill>
                    <a:blip r:embed="rId23">
                      <a:extLst>
                        <a:ext uri="{28A0092B-C50C-407E-A947-70E740481C1C}">
                          <a14:useLocalDpi xmlns:a14="http://schemas.microsoft.com/office/drawing/2010/main" val="0"/>
                        </a:ext>
                      </a:extLst>
                    </a:blip>
                    <a:stretch>
                      <a:fillRect/>
                    </a:stretch>
                  </pic:blipFill>
                  <pic:spPr>
                    <a:xfrm>
                      <a:off x="0" y="0"/>
                      <a:ext cx="2667000" cy="1816100"/>
                    </a:xfrm>
                    <a:prstGeom prst="rect">
                      <a:avLst/>
                    </a:prstGeom>
                  </pic:spPr>
                </pic:pic>
              </a:graphicData>
            </a:graphic>
          </wp:anchor>
        </w:drawing>
      </w:r>
      <w:r w:rsidR="00CB6EF3">
        <w:t xml:space="preserve"> </w:t>
      </w:r>
    </w:p>
    <w:p w:rsidR="00CB6EF3" w:rsidRDefault="00CB6EF3" w:rsidP="00E05C14"/>
    <w:p w:rsidR="00CB6EF3" w:rsidRDefault="00CB6EF3" w:rsidP="00E05C14"/>
    <w:p w:rsidR="00CB6EF3" w:rsidRDefault="00CB6EF3" w:rsidP="00E05C14"/>
    <w:p w:rsidR="00CB6EF3" w:rsidRDefault="00CB6EF3" w:rsidP="00E05C14"/>
    <w:p w:rsidR="00CB6EF3" w:rsidRDefault="00CB6EF3" w:rsidP="00E05C14"/>
    <w:p w:rsidR="00CB6EF3" w:rsidRDefault="00CB6EF3" w:rsidP="00E05C14"/>
    <w:p w:rsidR="00CB6EF3" w:rsidRDefault="00CB6EF3" w:rsidP="00E05C14"/>
    <w:p w:rsidR="00CB6EF3" w:rsidRDefault="00D30C61" w:rsidP="00CB6EF3">
      <w:pPr>
        <w:pStyle w:val="Heading3"/>
      </w:pPr>
      <w:r>
        <w:rPr>
          <w:noProof/>
          <w:lang w:eastAsia="en-US"/>
        </w:rPr>
        <w:drawing>
          <wp:anchor distT="0" distB="0" distL="114300" distR="114300" simplePos="0" relativeHeight="251682816" behindDoc="0" locked="0" layoutInCell="1" allowOverlap="1" wp14:anchorId="370A0FD3" wp14:editId="180DF41C">
            <wp:simplePos x="0" y="0"/>
            <wp:positionH relativeFrom="column">
              <wp:posOffset>-704850</wp:posOffset>
            </wp:positionH>
            <wp:positionV relativeFrom="paragraph">
              <wp:posOffset>263525</wp:posOffset>
            </wp:positionV>
            <wp:extent cx="3524250" cy="23812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ee-small-g-1.jpg"/>
                    <pic:cNvPicPr/>
                  </pic:nvPicPr>
                  <pic:blipFill>
                    <a:blip r:embed="rId24">
                      <a:extLst>
                        <a:ext uri="{28A0092B-C50C-407E-A947-70E740481C1C}">
                          <a14:useLocalDpi xmlns:a14="http://schemas.microsoft.com/office/drawing/2010/main" val="0"/>
                        </a:ext>
                      </a:extLst>
                    </a:blip>
                    <a:stretch>
                      <a:fillRect/>
                    </a:stretch>
                  </pic:blipFill>
                  <pic:spPr>
                    <a:xfrm>
                      <a:off x="0" y="0"/>
                      <a:ext cx="3524250" cy="2381250"/>
                    </a:xfrm>
                    <a:prstGeom prst="rect">
                      <a:avLst/>
                    </a:prstGeom>
                  </pic:spPr>
                </pic:pic>
              </a:graphicData>
            </a:graphic>
          </wp:anchor>
        </w:drawing>
      </w:r>
      <w:r w:rsidR="00734619">
        <w:t>Gaussian Pyramid: Summer Tree</w:t>
      </w:r>
    </w:p>
    <w:p w:rsidR="00734619" w:rsidRDefault="00D30C61" w:rsidP="00734619">
      <w:r>
        <w:rPr>
          <w:noProof/>
          <w:lang w:eastAsia="en-US"/>
        </w:rPr>
        <w:drawing>
          <wp:anchor distT="0" distB="0" distL="114300" distR="114300" simplePos="0" relativeHeight="251683840" behindDoc="0" locked="0" layoutInCell="1" allowOverlap="1" wp14:anchorId="6A5AA392" wp14:editId="32420A3B">
            <wp:simplePos x="0" y="0"/>
            <wp:positionH relativeFrom="column">
              <wp:posOffset>2847975</wp:posOffset>
            </wp:positionH>
            <wp:positionV relativeFrom="paragraph">
              <wp:posOffset>71755</wp:posOffset>
            </wp:positionV>
            <wp:extent cx="1771650" cy="119062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ee-small-g-2.jpg"/>
                    <pic:cNvPicPr/>
                  </pic:nvPicPr>
                  <pic:blipFill>
                    <a:blip r:embed="rId25">
                      <a:extLst>
                        <a:ext uri="{28A0092B-C50C-407E-A947-70E740481C1C}">
                          <a14:useLocalDpi xmlns:a14="http://schemas.microsoft.com/office/drawing/2010/main" val="0"/>
                        </a:ext>
                      </a:extLst>
                    </a:blip>
                    <a:stretch>
                      <a:fillRect/>
                    </a:stretch>
                  </pic:blipFill>
                  <pic:spPr>
                    <a:xfrm>
                      <a:off x="0" y="0"/>
                      <a:ext cx="1771650" cy="1190625"/>
                    </a:xfrm>
                    <a:prstGeom prst="rect">
                      <a:avLst/>
                    </a:prstGeom>
                  </pic:spPr>
                </pic:pic>
              </a:graphicData>
            </a:graphic>
          </wp:anchor>
        </w:drawing>
      </w:r>
    </w:p>
    <w:p w:rsidR="00D30C61" w:rsidRDefault="00D30C61" w:rsidP="00734619"/>
    <w:p w:rsidR="00D30C61" w:rsidRDefault="00D30C61" w:rsidP="00734619"/>
    <w:p w:rsidR="00D30C61" w:rsidRDefault="00D30C61" w:rsidP="00734619"/>
    <w:p w:rsidR="00D30C61" w:rsidRDefault="00D30C61" w:rsidP="00734619">
      <w:r>
        <w:rPr>
          <w:noProof/>
          <w:lang w:eastAsia="en-US"/>
        </w:rPr>
        <w:drawing>
          <wp:anchor distT="0" distB="0" distL="114300" distR="114300" simplePos="0" relativeHeight="251686912" behindDoc="0" locked="0" layoutInCell="1" allowOverlap="1" wp14:anchorId="2A8F4C61" wp14:editId="56720200">
            <wp:simplePos x="0" y="0"/>
            <wp:positionH relativeFrom="column">
              <wp:posOffset>4248150</wp:posOffset>
            </wp:positionH>
            <wp:positionV relativeFrom="paragraph">
              <wp:posOffset>148590</wp:posOffset>
            </wp:positionV>
            <wp:extent cx="219075" cy="17145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ee-small-g-5.jpg"/>
                    <pic:cNvPicPr/>
                  </pic:nvPicPr>
                  <pic:blipFill>
                    <a:blip r:embed="rId26">
                      <a:extLst>
                        <a:ext uri="{28A0092B-C50C-407E-A947-70E740481C1C}">
                          <a14:useLocalDpi xmlns:a14="http://schemas.microsoft.com/office/drawing/2010/main" val="0"/>
                        </a:ext>
                      </a:extLst>
                    </a:blip>
                    <a:stretch>
                      <a:fillRect/>
                    </a:stretch>
                  </pic:blipFill>
                  <pic:spPr>
                    <a:xfrm>
                      <a:off x="0" y="0"/>
                      <a:ext cx="219075" cy="171450"/>
                    </a:xfrm>
                    <a:prstGeom prst="rect">
                      <a:avLst/>
                    </a:prstGeom>
                  </pic:spPr>
                </pic:pic>
              </a:graphicData>
            </a:graphic>
          </wp:anchor>
        </w:drawing>
      </w:r>
      <w:r>
        <w:rPr>
          <w:noProof/>
          <w:lang w:eastAsia="en-US"/>
        </w:rPr>
        <w:drawing>
          <wp:anchor distT="0" distB="0" distL="114300" distR="114300" simplePos="0" relativeHeight="251685888" behindDoc="0" locked="0" layoutInCell="1" allowOverlap="1" wp14:anchorId="6EC38EE4" wp14:editId="5F4DB950">
            <wp:simplePos x="0" y="0"/>
            <wp:positionH relativeFrom="column">
              <wp:posOffset>3781425</wp:posOffset>
            </wp:positionH>
            <wp:positionV relativeFrom="paragraph">
              <wp:posOffset>139065</wp:posOffset>
            </wp:positionV>
            <wp:extent cx="438150" cy="3143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ee-small-g-4.jpg"/>
                    <pic:cNvPicPr/>
                  </pic:nvPicPr>
                  <pic:blipFill>
                    <a:blip r:embed="rId27">
                      <a:extLst>
                        <a:ext uri="{28A0092B-C50C-407E-A947-70E740481C1C}">
                          <a14:useLocalDpi xmlns:a14="http://schemas.microsoft.com/office/drawing/2010/main" val="0"/>
                        </a:ext>
                      </a:extLst>
                    </a:blip>
                    <a:stretch>
                      <a:fillRect/>
                    </a:stretch>
                  </pic:blipFill>
                  <pic:spPr>
                    <a:xfrm>
                      <a:off x="0" y="0"/>
                      <a:ext cx="438150" cy="314325"/>
                    </a:xfrm>
                    <a:prstGeom prst="rect">
                      <a:avLst/>
                    </a:prstGeom>
                  </pic:spPr>
                </pic:pic>
              </a:graphicData>
            </a:graphic>
          </wp:anchor>
        </w:drawing>
      </w:r>
      <w:r>
        <w:rPr>
          <w:noProof/>
          <w:lang w:eastAsia="en-US"/>
        </w:rPr>
        <w:drawing>
          <wp:anchor distT="0" distB="0" distL="114300" distR="114300" simplePos="0" relativeHeight="251684864" behindDoc="0" locked="0" layoutInCell="1" allowOverlap="1" wp14:anchorId="43CB0EE6" wp14:editId="6007696A">
            <wp:simplePos x="0" y="0"/>
            <wp:positionH relativeFrom="column">
              <wp:posOffset>2857500</wp:posOffset>
            </wp:positionH>
            <wp:positionV relativeFrom="paragraph">
              <wp:posOffset>129540</wp:posOffset>
            </wp:positionV>
            <wp:extent cx="895350" cy="600075"/>
            <wp:effectExtent l="0" t="0" r="0"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ree-small-g-3.jpg"/>
                    <pic:cNvPicPr/>
                  </pic:nvPicPr>
                  <pic:blipFill>
                    <a:blip r:embed="rId28">
                      <a:extLst>
                        <a:ext uri="{28A0092B-C50C-407E-A947-70E740481C1C}">
                          <a14:useLocalDpi xmlns:a14="http://schemas.microsoft.com/office/drawing/2010/main" val="0"/>
                        </a:ext>
                      </a:extLst>
                    </a:blip>
                    <a:stretch>
                      <a:fillRect/>
                    </a:stretch>
                  </pic:blipFill>
                  <pic:spPr>
                    <a:xfrm>
                      <a:off x="0" y="0"/>
                      <a:ext cx="895350" cy="600075"/>
                    </a:xfrm>
                    <a:prstGeom prst="rect">
                      <a:avLst/>
                    </a:prstGeom>
                  </pic:spPr>
                </pic:pic>
              </a:graphicData>
            </a:graphic>
          </wp:anchor>
        </w:drawing>
      </w:r>
    </w:p>
    <w:p w:rsidR="00D30C61" w:rsidRDefault="00D30C61" w:rsidP="00734619"/>
    <w:p w:rsidR="00460426" w:rsidRDefault="00460426" w:rsidP="00734619"/>
    <w:p w:rsidR="00460426" w:rsidRDefault="00460426" w:rsidP="00734619"/>
    <w:p w:rsidR="00460426" w:rsidRDefault="00460426" w:rsidP="00734619"/>
    <w:p w:rsidR="00460426" w:rsidRDefault="004F638B" w:rsidP="00460426">
      <w:pPr>
        <w:pStyle w:val="Heading3"/>
      </w:pPr>
      <w:r>
        <w:rPr>
          <w:noProof/>
          <w:lang w:eastAsia="en-US"/>
        </w:rPr>
        <w:drawing>
          <wp:anchor distT="0" distB="0" distL="114300" distR="114300" simplePos="0" relativeHeight="251688960" behindDoc="0" locked="0" layoutInCell="1" allowOverlap="1" wp14:anchorId="1763FBE0" wp14:editId="71C27738">
            <wp:simplePos x="0" y="0"/>
            <wp:positionH relativeFrom="column">
              <wp:posOffset>3514725</wp:posOffset>
            </wp:positionH>
            <wp:positionV relativeFrom="paragraph">
              <wp:posOffset>196850</wp:posOffset>
            </wp:positionV>
            <wp:extent cx="3144754" cy="210502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ee-small-l-2.jpg"/>
                    <pic:cNvPicPr/>
                  </pic:nvPicPr>
                  <pic:blipFill>
                    <a:blip r:embed="rId29">
                      <a:extLst>
                        <a:ext uri="{28A0092B-C50C-407E-A947-70E740481C1C}">
                          <a14:useLocalDpi xmlns:a14="http://schemas.microsoft.com/office/drawing/2010/main" val="0"/>
                        </a:ext>
                      </a:extLst>
                    </a:blip>
                    <a:stretch>
                      <a:fillRect/>
                    </a:stretch>
                  </pic:blipFill>
                  <pic:spPr>
                    <a:xfrm>
                      <a:off x="0" y="0"/>
                      <a:ext cx="3144754" cy="210502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87936" behindDoc="0" locked="0" layoutInCell="1" allowOverlap="1" wp14:anchorId="4C649E0C" wp14:editId="4B101231">
            <wp:simplePos x="0" y="0"/>
            <wp:positionH relativeFrom="column">
              <wp:posOffset>-838200</wp:posOffset>
            </wp:positionH>
            <wp:positionV relativeFrom="paragraph">
              <wp:posOffset>196215</wp:posOffset>
            </wp:positionV>
            <wp:extent cx="4355079" cy="2950845"/>
            <wp:effectExtent l="0" t="0" r="762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ee-small-l-1.jpg"/>
                    <pic:cNvPicPr/>
                  </pic:nvPicPr>
                  <pic:blipFill>
                    <a:blip r:embed="rId30">
                      <a:extLst>
                        <a:ext uri="{28A0092B-C50C-407E-A947-70E740481C1C}">
                          <a14:useLocalDpi xmlns:a14="http://schemas.microsoft.com/office/drawing/2010/main" val="0"/>
                        </a:ext>
                      </a:extLst>
                    </a:blip>
                    <a:stretch>
                      <a:fillRect/>
                    </a:stretch>
                  </pic:blipFill>
                  <pic:spPr>
                    <a:xfrm>
                      <a:off x="0" y="0"/>
                      <a:ext cx="4355079" cy="2950845"/>
                    </a:xfrm>
                    <a:prstGeom prst="rect">
                      <a:avLst/>
                    </a:prstGeom>
                  </pic:spPr>
                </pic:pic>
              </a:graphicData>
            </a:graphic>
            <wp14:sizeRelH relativeFrom="margin">
              <wp14:pctWidth>0</wp14:pctWidth>
            </wp14:sizeRelH>
            <wp14:sizeRelV relativeFrom="margin">
              <wp14:pctHeight>0</wp14:pctHeight>
            </wp14:sizeRelV>
          </wp:anchor>
        </w:drawing>
      </w:r>
      <w:r w:rsidR="00460426">
        <w:t>Laplacian Pyramid: Winter Tree</w:t>
      </w:r>
    </w:p>
    <w:p w:rsidR="004F638B" w:rsidRPr="004F638B" w:rsidRDefault="004F638B" w:rsidP="004F638B"/>
    <w:p w:rsidR="00D30C61" w:rsidRDefault="00D30C61" w:rsidP="00734619"/>
    <w:p w:rsidR="00D30C61" w:rsidRDefault="00D30C61" w:rsidP="00734619"/>
    <w:p w:rsidR="00D30C61" w:rsidRDefault="00D30C61" w:rsidP="00734619"/>
    <w:p w:rsidR="00D30C61" w:rsidRDefault="00D30C61" w:rsidP="00734619"/>
    <w:p w:rsidR="00D30C61" w:rsidRDefault="00D30C61" w:rsidP="00734619"/>
    <w:p w:rsidR="00D30C61" w:rsidRDefault="004F638B" w:rsidP="00734619">
      <w:r>
        <w:rPr>
          <w:noProof/>
          <w:lang w:eastAsia="en-US"/>
        </w:rPr>
        <w:drawing>
          <wp:anchor distT="0" distB="0" distL="114300" distR="114300" simplePos="0" relativeHeight="251689984" behindDoc="0" locked="0" layoutInCell="1" allowOverlap="1" wp14:anchorId="58C79F05" wp14:editId="7D2C66C4">
            <wp:simplePos x="0" y="0"/>
            <wp:positionH relativeFrom="column">
              <wp:posOffset>3533775</wp:posOffset>
            </wp:positionH>
            <wp:positionV relativeFrom="paragraph">
              <wp:posOffset>225425</wp:posOffset>
            </wp:positionV>
            <wp:extent cx="1743075" cy="1162050"/>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ee-small-l-3.jpg"/>
                    <pic:cNvPicPr/>
                  </pic:nvPicPr>
                  <pic:blipFill>
                    <a:blip r:embed="rId31">
                      <a:extLst>
                        <a:ext uri="{28A0092B-C50C-407E-A947-70E740481C1C}">
                          <a14:useLocalDpi xmlns:a14="http://schemas.microsoft.com/office/drawing/2010/main" val="0"/>
                        </a:ext>
                      </a:extLst>
                    </a:blip>
                    <a:stretch>
                      <a:fillRect/>
                    </a:stretch>
                  </pic:blipFill>
                  <pic:spPr>
                    <a:xfrm>
                      <a:off x="0" y="0"/>
                      <a:ext cx="1743075" cy="1162050"/>
                    </a:xfrm>
                    <a:prstGeom prst="rect">
                      <a:avLst/>
                    </a:prstGeom>
                  </pic:spPr>
                </pic:pic>
              </a:graphicData>
            </a:graphic>
          </wp:anchor>
        </w:drawing>
      </w:r>
    </w:p>
    <w:p w:rsidR="00D30C61" w:rsidRDefault="004F638B" w:rsidP="00734619">
      <w:r>
        <w:rPr>
          <w:noProof/>
          <w:lang w:eastAsia="en-US"/>
        </w:rPr>
        <w:drawing>
          <wp:anchor distT="0" distB="0" distL="114300" distR="114300" simplePos="0" relativeHeight="251692032" behindDoc="0" locked="0" layoutInCell="1" allowOverlap="1" wp14:anchorId="6C277620" wp14:editId="40EB888F">
            <wp:simplePos x="0" y="0"/>
            <wp:positionH relativeFrom="column">
              <wp:posOffset>6181725</wp:posOffset>
            </wp:positionH>
            <wp:positionV relativeFrom="paragraph">
              <wp:posOffset>111125</wp:posOffset>
            </wp:positionV>
            <wp:extent cx="438150" cy="31432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e-small-l-5.jpg"/>
                    <pic:cNvPicPr/>
                  </pic:nvPicPr>
                  <pic:blipFill>
                    <a:blip r:embed="rId32">
                      <a:extLst>
                        <a:ext uri="{28A0092B-C50C-407E-A947-70E740481C1C}">
                          <a14:useLocalDpi xmlns:a14="http://schemas.microsoft.com/office/drawing/2010/main" val="0"/>
                        </a:ext>
                      </a:extLst>
                    </a:blip>
                    <a:stretch>
                      <a:fillRect/>
                    </a:stretch>
                  </pic:blipFill>
                  <pic:spPr>
                    <a:xfrm>
                      <a:off x="0" y="0"/>
                      <a:ext cx="438150" cy="314325"/>
                    </a:xfrm>
                    <a:prstGeom prst="rect">
                      <a:avLst/>
                    </a:prstGeom>
                  </pic:spPr>
                </pic:pic>
              </a:graphicData>
            </a:graphic>
          </wp:anchor>
        </w:drawing>
      </w:r>
      <w:r>
        <w:rPr>
          <w:noProof/>
          <w:lang w:eastAsia="en-US"/>
        </w:rPr>
        <w:drawing>
          <wp:anchor distT="0" distB="0" distL="114300" distR="114300" simplePos="0" relativeHeight="251691008" behindDoc="0" locked="0" layoutInCell="1" allowOverlap="1" wp14:anchorId="5BA4D20B" wp14:editId="5D1ACF14">
            <wp:simplePos x="0" y="0"/>
            <wp:positionH relativeFrom="column">
              <wp:posOffset>5286375</wp:posOffset>
            </wp:positionH>
            <wp:positionV relativeFrom="paragraph">
              <wp:posOffset>92075</wp:posOffset>
            </wp:positionV>
            <wp:extent cx="885825" cy="6096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ee-small-l-4.jpg"/>
                    <pic:cNvPicPr/>
                  </pic:nvPicPr>
                  <pic:blipFill>
                    <a:blip r:embed="rId33">
                      <a:extLst>
                        <a:ext uri="{28A0092B-C50C-407E-A947-70E740481C1C}">
                          <a14:useLocalDpi xmlns:a14="http://schemas.microsoft.com/office/drawing/2010/main" val="0"/>
                        </a:ext>
                      </a:extLst>
                    </a:blip>
                    <a:stretch>
                      <a:fillRect/>
                    </a:stretch>
                  </pic:blipFill>
                  <pic:spPr>
                    <a:xfrm>
                      <a:off x="0" y="0"/>
                      <a:ext cx="885825" cy="609600"/>
                    </a:xfrm>
                    <a:prstGeom prst="rect">
                      <a:avLst/>
                    </a:prstGeom>
                  </pic:spPr>
                </pic:pic>
              </a:graphicData>
            </a:graphic>
          </wp:anchor>
        </w:drawing>
      </w:r>
      <w:r w:rsidR="0076179A">
        <w:t xml:space="preserve"> </w:t>
      </w:r>
    </w:p>
    <w:p w:rsidR="0076179A" w:rsidRDefault="00F66F9F" w:rsidP="0076179A">
      <w:pPr>
        <w:pStyle w:val="Heading3"/>
      </w:pPr>
      <w:r>
        <w:rPr>
          <w:noProof/>
          <w:lang w:eastAsia="en-US"/>
        </w:rPr>
        <w:lastRenderedPageBreak/>
        <w:drawing>
          <wp:anchor distT="0" distB="0" distL="114300" distR="114300" simplePos="0" relativeHeight="251693056" behindDoc="0" locked="0" layoutInCell="1" allowOverlap="1" wp14:anchorId="1DA2B056" wp14:editId="05539BC7">
            <wp:simplePos x="0" y="0"/>
            <wp:positionH relativeFrom="margin">
              <wp:posOffset>-695326</wp:posOffset>
            </wp:positionH>
            <wp:positionV relativeFrom="paragraph">
              <wp:posOffset>241935</wp:posOffset>
            </wp:positionV>
            <wp:extent cx="7153275" cy="4781842"/>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ee-small.jpg"/>
                    <pic:cNvPicPr/>
                  </pic:nvPicPr>
                  <pic:blipFill>
                    <a:blip r:embed="rId34">
                      <a:extLst>
                        <a:ext uri="{28A0092B-C50C-407E-A947-70E740481C1C}">
                          <a14:useLocalDpi xmlns:a14="http://schemas.microsoft.com/office/drawing/2010/main" val="0"/>
                        </a:ext>
                      </a:extLst>
                    </a:blip>
                    <a:stretch>
                      <a:fillRect/>
                    </a:stretch>
                  </pic:blipFill>
                  <pic:spPr>
                    <a:xfrm>
                      <a:off x="0" y="0"/>
                      <a:ext cx="7159726" cy="4786154"/>
                    </a:xfrm>
                    <a:prstGeom prst="rect">
                      <a:avLst/>
                    </a:prstGeom>
                  </pic:spPr>
                </pic:pic>
              </a:graphicData>
            </a:graphic>
            <wp14:sizeRelH relativeFrom="margin">
              <wp14:pctWidth>0</wp14:pctWidth>
            </wp14:sizeRelH>
            <wp14:sizeRelV relativeFrom="margin">
              <wp14:pctHeight>0</wp14:pctHeight>
            </wp14:sizeRelV>
          </wp:anchor>
        </w:drawing>
      </w:r>
      <w:r w:rsidR="0076179A">
        <w:t>Hybrid Image</w:t>
      </w:r>
    </w:p>
    <w:p w:rsidR="00D30C61" w:rsidRDefault="00D30C61" w:rsidP="00734619"/>
    <w:p w:rsidR="00D30C61" w:rsidRDefault="00D30C61" w:rsidP="00734619"/>
    <w:p w:rsidR="00D30C61" w:rsidRDefault="00D30C61" w:rsidP="00734619"/>
    <w:p w:rsidR="00D30C61" w:rsidRDefault="00D30C61" w:rsidP="00734619"/>
    <w:p w:rsidR="00D30C61" w:rsidRDefault="00920B7A" w:rsidP="00734619">
      <w:r>
        <w:t xml:space="preserve"> </w:t>
      </w:r>
    </w:p>
    <w:p w:rsidR="00920B7A" w:rsidRDefault="00920B7A" w:rsidP="00734619"/>
    <w:p w:rsidR="00920B7A" w:rsidRDefault="00920B7A" w:rsidP="00734619"/>
    <w:p w:rsidR="00920B7A" w:rsidRDefault="00920B7A" w:rsidP="00734619"/>
    <w:p w:rsidR="00920B7A" w:rsidRDefault="00920B7A" w:rsidP="00734619"/>
    <w:p w:rsidR="00920B7A" w:rsidRDefault="00920B7A" w:rsidP="00734619"/>
    <w:p w:rsidR="00920B7A" w:rsidRDefault="00920B7A" w:rsidP="00734619"/>
    <w:p w:rsidR="00920B7A" w:rsidRDefault="00920B7A" w:rsidP="00734619"/>
    <w:p w:rsidR="00920B7A" w:rsidRDefault="00920B7A" w:rsidP="00734619"/>
    <w:p w:rsidR="00920B7A" w:rsidRDefault="00920B7A" w:rsidP="00734619"/>
    <w:p w:rsidR="00920B7A" w:rsidRDefault="00920B7A" w:rsidP="00734619"/>
    <w:p w:rsidR="00920B7A" w:rsidRDefault="00920B7A" w:rsidP="00734619"/>
    <w:p w:rsidR="00920B7A" w:rsidRDefault="00920B7A" w:rsidP="00734619"/>
    <w:p w:rsidR="00920B7A" w:rsidRDefault="00920B7A" w:rsidP="00734619"/>
    <w:p w:rsidR="00920B7A" w:rsidRDefault="00920B7A" w:rsidP="00734619">
      <w:r>
        <w:rPr>
          <w:noProof/>
          <w:lang w:eastAsia="en-US"/>
        </w:rPr>
        <w:drawing>
          <wp:anchor distT="0" distB="0" distL="114300" distR="114300" simplePos="0" relativeHeight="251694080" behindDoc="0" locked="0" layoutInCell="1" allowOverlap="1" wp14:anchorId="48145533" wp14:editId="4F155493">
            <wp:simplePos x="0" y="0"/>
            <wp:positionH relativeFrom="column">
              <wp:posOffset>2148840</wp:posOffset>
            </wp:positionH>
            <wp:positionV relativeFrom="paragraph">
              <wp:posOffset>33655</wp:posOffset>
            </wp:positionV>
            <wp:extent cx="842572" cy="563245"/>
            <wp:effectExtent l="0" t="0" r="0" b="825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ee-small.jpg"/>
                    <pic:cNvPicPr/>
                  </pic:nvPicPr>
                  <pic:blipFill>
                    <a:blip r:embed="rId35" cstate="print">
                      <a:extLst>
                        <a:ext uri="{28A0092B-C50C-407E-A947-70E740481C1C}">
                          <a14:useLocalDpi xmlns:a14="http://schemas.microsoft.com/office/drawing/2010/main" val="0"/>
                        </a:ext>
                      </a:extLst>
                    </a:blip>
                    <a:stretch>
                      <a:fillRect/>
                    </a:stretch>
                  </pic:blipFill>
                  <pic:spPr>
                    <a:xfrm flipH="1">
                      <a:off x="0" y="0"/>
                      <a:ext cx="842572" cy="563245"/>
                    </a:xfrm>
                    <a:prstGeom prst="rect">
                      <a:avLst/>
                    </a:prstGeom>
                  </pic:spPr>
                </pic:pic>
              </a:graphicData>
            </a:graphic>
            <wp14:sizeRelH relativeFrom="margin">
              <wp14:pctWidth>0</wp14:pctWidth>
            </wp14:sizeRelH>
            <wp14:sizeRelV relativeFrom="margin">
              <wp14:pctHeight>0</wp14:pctHeight>
            </wp14:sizeRelV>
          </wp:anchor>
        </w:drawing>
      </w:r>
    </w:p>
    <w:p w:rsidR="00920B7A" w:rsidRDefault="008D315F" w:rsidP="00734619">
      <w:r>
        <w:t xml:space="preserve"> </w:t>
      </w:r>
    </w:p>
    <w:p w:rsidR="008D315F" w:rsidRDefault="008D315F" w:rsidP="00734619"/>
    <w:p w:rsidR="008D315F" w:rsidRDefault="008D315F" w:rsidP="00734619"/>
    <w:p w:rsidR="008D315F" w:rsidRDefault="008D315F" w:rsidP="00734619"/>
    <w:p w:rsidR="008D315F" w:rsidRDefault="008D315F" w:rsidP="00734619"/>
    <w:p w:rsidR="008D315F" w:rsidRDefault="008D315F" w:rsidP="00734619"/>
    <w:p w:rsidR="008D315F" w:rsidRDefault="008D315F" w:rsidP="00734619"/>
    <w:p w:rsidR="008D315F" w:rsidRDefault="008D315F" w:rsidP="00734619"/>
    <w:p w:rsidR="008D315F" w:rsidRDefault="00AC0310" w:rsidP="00AC0310">
      <w:pPr>
        <w:pStyle w:val="Heading2"/>
      </w:pPr>
      <w:r>
        <w:lastRenderedPageBreak/>
        <w:t>Result Set 3: Anakin Skywalker &amp; Darth Vader</w:t>
      </w:r>
    </w:p>
    <w:p w:rsidR="00AC0310" w:rsidRDefault="00AC0310" w:rsidP="00AC0310">
      <w:r>
        <w:t xml:space="preserve">I wanted to do a foreshadowing example of Anakin Skywalker and Darth Vader. So up close you would see Anakin, and then as you moved far away he would turn into Darth Vader. It was a little difficult because Darth Vader’s image is very black and white – from the reflections. So there is always a little bit of the Darth Vader low frequency image visible in the close up shot. </w:t>
      </w:r>
    </w:p>
    <w:p w:rsidR="00AC0310" w:rsidRDefault="0049452E" w:rsidP="0035628D">
      <w:pPr>
        <w:pStyle w:val="Heading3"/>
      </w:pPr>
      <w:r>
        <w:rPr>
          <w:noProof/>
          <w:lang w:eastAsia="en-US"/>
        </w:rPr>
        <w:drawing>
          <wp:anchor distT="0" distB="0" distL="114300" distR="114300" simplePos="0" relativeHeight="251695104" behindDoc="0" locked="0" layoutInCell="1" allowOverlap="1" wp14:anchorId="32C4AFB1" wp14:editId="3E94F3BD">
            <wp:simplePos x="0" y="0"/>
            <wp:positionH relativeFrom="margin">
              <wp:posOffset>-800100</wp:posOffset>
            </wp:positionH>
            <wp:positionV relativeFrom="paragraph">
              <wp:posOffset>241300</wp:posOffset>
            </wp:positionV>
            <wp:extent cx="3686175" cy="368617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rth-r.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86175" cy="3686175"/>
                    </a:xfrm>
                    <a:prstGeom prst="rect">
                      <a:avLst/>
                    </a:prstGeom>
                  </pic:spPr>
                </pic:pic>
              </a:graphicData>
            </a:graphic>
            <wp14:sizeRelH relativeFrom="margin">
              <wp14:pctWidth>0</wp14:pctWidth>
            </wp14:sizeRelH>
            <wp14:sizeRelV relativeFrom="margin">
              <wp14:pctHeight>0</wp14:pctHeight>
            </wp14:sizeRelV>
          </wp:anchor>
        </w:drawing>
      </w:r>
      <w:r w:rsidR="00E7577C">
        <w:t>Original Images</w:t>
      </w:r>
    </w:p>
    <w:p w:rsidR="00E7577C" w:rsidRPr="00E7577C" w:rsidRDefault="0049452E" w:rsidP="00E7577C">
      <w:r>
        <w:rPr>
          <w:noProof/>
          <w:lang w:eastAsia="en-US"/>
        </w:rPr>
        <w:drawing>
          <wp:anchor distT="0" distB="0" distL="114300" distR="114300" simplePos="0" relativeHeight="251696128" behindDoc="0" locked="0" layoutInCell="1" allowOverlap="1" wp14:anchorId="23D2B247" wp14:editId="650E2130">
            <wp:simplePos x="0" y="0"/>
            <wp:positionH relativeFrom="page">
              <wp:posOffset>3971925</wp:posOffset>
            </wp:positionH>
            <wp:positionV relativeFrom="paragraph">
              <wp:posOffset>59690</wp:posOffset>
            </wp:positionV>
            <wp:extent cx="3667125" cy="3667125"/>
            <wp:effectExtent l="0" t="0" r="9525"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aki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67125" cy="3667125"/>
                    </a:xfrm>
                    <a:prstGeom prst="rect">
                      <a:avLst/>
                    </a:prstGeom>
                  </pic:spPr>
                </pic:pic>
              </a:graphicData>
            </a:graphic>
            <wp14:sizeRelH relativeFrom="margin">
              <wp14:pctWidth>0</wp14:pctWidth>
            </wp14:sizeRelH>
            <wp14:sizeRelV relativeFrom="margin">
              <wp14:pctHeight>0</wp14:pctHeight>
            </wp14:sizeRelV>
          </wp:anchor>
        </w:drawing>
      </w:r>
    </w:p>
    <w:p w:rsidR="0035628D" w:rsidRPr="0035628D" w:rsidRDefault="0035628D" w:rsidP="0035628D"/>
    <w:p w:rsidR="00AC0310" w:rsidRDefault="004F611B" w:rsidP="00AC0310">
      <w:r>
        <w:t xml:space="preserve"> </w:t>
      </w:r>
    </w:p>
    <w:p w:rsidR="004F611B" w:rsidRDefault="004F611B" w:rsidP="00AC0310"/>
    <w:p w:rsidR="004F611B" w:rsidRDefault="004F611B" w:rsidP="00AC0310"/>
    <w:p w:rsidR="004F611B" w:rsidRDefault="004F611B" w:rsidP="00AC0310"/>
    <w:p w:rsidR="004F611B" w:rsidRDefault="004F611B" w:rsidP="00AC0310"/>
    <w:p w:rsidR="004F611B" w:rsidRDefault="004F611B" w:rsidP="00AC0310"/>
    <w:p w:rsidR="004F611B" w:rsidRDefault="004F611B" w:rsidP="00AC0310"/>
    <w:p w:rsidR="004F611B" w:rsidRDefault="004F611B" w:rsidP="00AC0310"/>
    <w:p w:rsidR="004F611B" w:rsidRDefault="004F611B" w:rsidP="00AC0310"/>
    <w:p w:rsidR="004F611B" w:rsidRDefault="004F611B" w:rsidP="00AC0310"/>
    <w:p w:rsidR="004F611B" w:rsidRDefault="004F611B" w:rsidP="00AC0310"/>
    <w:p w:rsidR="004F611B" w:rsidRDefault="004F611B" w:rsidP="00AC0310"/>
    <w:p w:rsidR="00584654" w:rsidRDefault="00584654" w:rsidP="00AC0310"/>
    <w:p w:rsidR="00584654" w:rsidRDefault="00584654" w:rsidP="00AC0310"/>
    <w:p w:rsidR="00584654" w:rsidRDefault="00584654" w:rsidP="00AC0310"/>
    <w:p w:rsidR="00584654" w:rsidRDefault="00584654" w:rsidP="00AC0310"/>
    <w:p w:rsidR="00584654" w:rsidRDefault="00584654" w:rsidP="00AC0310"/>
    <w:p w:rsidR="00584654" w:rsidRDefault="00584654" w:rsidP="00AC0310"/>
    <w:p w:rsidR="00584654" w:rsidRDefault="00584654" w:rsidP="00AC0310"/>
    <w:p w:rsidR="00584654" w:rsidRDefault="00584654" w:rsidP="00AC0310"/>
    <w:p w:rsidR="00584654" w:rsidRDefault="00584654" w:rsidP="00AC0310"/>
    <w:p w:rsidR="004F611B" w:rsidRDefault="00584654" w:rsidP="004F611B">
      <w:pPr>
        <w:pStyle w:val="Heading3"/>
      </w:pPr>
      <w:r>
        <w:rPr>
          <w:noProof/>
          <w:lang w:eastAsia="en-US"/>
        </w:rPr>
        <w:lastRenderedPageBreak/>
        <w:drawing>
          <wp:anchor distT="0" distB="0" distL="114300" distR="114300" simplePos="0" relativeHeight="251697152" behindDoc="0" locked="0" layoutInCell="1" allowOverlap="1" wp14:anchorId="5024B035" wp14:editId="2A88B88C">
            <wp:simplePos x="0" y="0"/>
            <wp:positionH relativeFrom="column">
              <wp:posOffset>-771525</wp:posOffset>
            </wp:positionH>
            <wp:positionV relativeFrom="paragraph">
              <wp:posOffset>213360</wp:posOffset>
            </wp:positionV>
            <wp:extent cx="4791075" cy="4791075"/>
            <wp:effectExtent l="0" t="0" r="9525"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rth-1.jpg"/>
                    <pic:cNvPicPr/>
                  </pic:nvPicPr>
                  <pic:blipFill>
                    <a:blip r:embed="rId38">
                      <a:extLst>
                        <a:ext uri="{28A0092B-C50C-407E-A947-70E740481C1C}">
                          <a14:useLocalDpi xmlns:a14="http://schemas.microsoft.com/office/drawing/2010/main" val="0"/>
                        </a:ext>
                      </a:extLst>
                    </a:blip>
                    <a:stretch>
                      <a:fillRect/>
                    </a:stretch>
                  </pic:blipFill>
                  <pic:spPr>
                    <a:xfrm>
                      <a:off x="0" y="0"/>
                      <a:ext cx="4791075" cy="4791075"/>
                    </a:xfrm>
                    <a:prstGeom prst="rect">
                      <a:avLst/>
                    </a:prstGeom>
                  </pic:spPr>
                </pic:pic>
              </a:graphicData>
            </a:graphic>
          </wp:anchor>
        </w:drawing>
      </w:r>
      <w:r w:rsidR="004F611B">
        <w:t>Gaussian Pyramid: Darth Vader</w:t>
      </w:r>
    </w:p>
    <w:p w:rsidR="00584654" w:rsidRDefault="007D1BBC" w:rsidP="00584654">
      <w:r>
        <w:t xml:space="preserve"> </w:t>
      </w:r>
    </w:p>
    <w:p w:rsidR="007D1BBC" w:rsidRDefault="007D1BBC" w:rsidP="00584654"/>
    <w:p w:rsidR="007D1BBC" w:rsidRDefault="007D1BBC" w:rsidP="00584654"/>
    <w:p w:rsidR="007D1BBC" w:rsidRDefault="007D1BBC" w:rsidP="00584654"/>
    <w:p w:rsidR="007D1BBC" w:rsidRDefault="007D1BBC" w:rsidP="00584654"/>
    <w:p w:rsidR="007D1BBC" w:rsidRDefault="007D1BBC" w:rsidP="00584654"/>
    <w:p w:rsidR="007D1BBC" w:rsidRDefault="007D1BBC" w:rsidP="00584654"/>
    <w:p w:rsidR="007D1BBC" w:rsidRDefault="007D1BBC" w:rsidP="00584654"/>
    <w:p w:rsidR="007D1BBC" w:rsidRDefault="007D1BBC" w:rsidP="00584654"/>
    <w:p w:rsidR="007D1BBC" w:rsidRDefault="007D1BBC" w:rsidP="00584654"/>
    <w:p w:rsidR="007D1BBC" w:rsidRDefault="007D1BBC" w:rsidP="00584654"/>
    <w:p w:rsidR="007D1BBC" w:rsidRDefault="007D1BBC" w:rsidP="00584654"/>
    <w:p w:rsidR="007D1BBC" w:rsidRDefault="007D1BBC" w:rsidP="00584654"/>
    <w:p w:rsidR="007D1BBC" w:rsidRDefault="007D1BBC" w:rsidP="00584654"/>
    <w:p w:rsidR="007D1BBC" w:rsidRDefault="007D1BBC" w:rsidP="00584654"/>
    <w:p w:rsidR="007D1BBC" w:rsidRDefault="007D1BBC" w:rsidP="00584654"/>
    <w:p w:rsidR="007D1BBC" w:rsidRDefault="007D1BBC" w:rsidP="00584654">
      <w:r>
        <w:rPr>
          <w:noProof/>
          <w:lang w:eastAsia="en-US"/>
        </w:rPr>
        <w:drawing>
          <wp:anchor distT="0" distB="0" distL="114300" distR="114300" simplePos="0" relativeHeight="251698176" behindDoc="0" locked="0" layoutInCell="1" allowOverlap="1" wp14:anchorId="10712F62" wp14:editId="613383DD">
            <wp:simplePos x="0" y="0"/>
            <wp:positionH relativeFrom="column">
              <wp:posOffset>-781050</wp:posOffset>
            </wp:positionH>
            <wp:positionV relativeFrom="paragraph">
              <wp:posOffset>290830</wp:posOffset>
            </wp:positionV>
            <wp:extent cx="3333750" cy="3324225"/>
            <wp:effectExtent l="0" t="0" r="0"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arth-2.jpg"/>
                    <pic:cNvPicPr/>
                  </pic:nvPicPr>
                  <pic:blipFill>
                    <a:blip r:embed="rId39">
                      <a:extLst>
                        <a:ext uri="{28A0092B-C50C-407E-A947-70E740481C1C}">
                          <a14:useLocalDpi xmlns:a14="http://schemas.microsoft.com/office/drawing/2010/main" val="0"/>
                        </a:ext>
                      </a:extLst>
                    </a:blip>
                    <a:stretch>
                      <a:fillRect/>
                    </a:stretch>
                  </pic:blipFill>
                  <pic:spPr>
                    <a:xfrm>
                      <a:off x="0" y="0"/>
                      <a:ext cx="3333750" cy="3324225"/>
                    </a:xfrm>
                    <a:prstGeom prst="rect">
                      <a:avLst/>
                    </a:prstGeom>
                  </pic:spPr>
                </pic:pic>
              </a:graphicData>
            </a:graphic>
          </wp:anchor>
        </w:drawing>
      </w:r>
    </w:p>
    <w:p w:rsidR="007D1BBC" w:rsidRDefault="007D1BBC" w:rsidP="00584654">
      <w:r>
        <w:rPr>
          <w:noProof/>
          <w:lang w:eastAsia="en-US"/>
        </w:rPr>
        <w:drawing>
          <wp:anchor distT="0" distB="0" distL="114300" distR="114300" simplePos="0" relativeHeight="251699200" behindDoc="0" locked="0" layoutInCell="1" allowOverlap="1" wp14:anchorId="10569725" wp14:editId="64F12275">
            <wp:simplePos x="0" y="0"/>
            <wp:positionH relativeFrom="column">
              <wp:posOffset>2600325</wp:posOffset>
            </wp:positionH>
            <wp:positionV relativeFrom="paragraph">
              <wp:posOffset>14605</wp:posOffset>
            </wp:positionV>
            <wp:extent cx="1666875" cy="1676400"/>
            <wp:effectExtent l="0" t="0" r="952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arth-3.jpg"/>
                    <pic:cNvPicPr/>
                  </pic:nvPicPr>
                  <pic:blipFill>
                    <a:blip r:embed="rId40">
                      <a:extLst>
                        <a:ext uri="{28A0092B-C50C-407E-A947-70E740481C1C}">
                          <a14:useLocalDpi xmlns:a14="http://schemas.microsoft.com/office/drawing/2010/main" val="0"/>
                        </a:ext>
                      </a:extLst>
                    </a:blip>
                    <a:stretch>
                      <a:fillRect/>
                    </a:stretch>
                  </pic:blipFill>
                  <pic:spPr>
                    <a:xfrm>
                      <a:off x="0" y="0"/>
                      <a:ext cx="1666875" cy="1676400"/>
                    </a:xfrm>
                    <a:prstGeom prst="rect">
                      <a:avLst/>
                    </a:prstGeom>
                  </pic:spPr>
                </pic:pic>
              </a:graphicData>
            </a:graphic>
          </wp:anchor>
        </w:drawing>
      </w:r>
    </w:p>
    <w:p w:rsidR="007D1BBC" w:rsidRDefault="007D1BBC" w:rsidP="00584654"/>
    <w:p w:rsidR="007D1BBC" w:rsidRDefault="007D1BBC" w:rsidP="00584654"/>
    <w:p w:rsidR="007D1BBC" w:rsidRDefault="007D1BBC" w:rsidP="00584654"/>
    <w:p w:rsidR="007D1BBC" w:rsidRDefault="007D1BBC" w:rsidP="00584654"/>
    <w:p w:rsidR="007D1BBC" w:rsidRDefault="007D1BBC" w:rsidP="00584654"/>
    <w:p w:rsidR="007D1BBC" w:rsidRDefault="007D1BBC" w:rsidP="00584654">
      <w:r>
        <w:rPr>
          <w:noProof/>
          <w:lang w:eastAsia="en-US"/>
        </w:rPr>
        <w:drawing>
          <wp:anchor distT="0" distB="0" distL="114300" distR="114300" simplePos="0" relativeHeight="251700224" behindDoc="0" locked="0" layoutInCell="1" allowOverlap="1" wp14:anchorId="11C3CF4E" wp14:editId="1FF48CEC">
            <wp:simplePos x="0" y="0"/>
            <wp:positionH relativeFrom="column">
              <wp:posOffset>2609850</wp:posOffset>
            </wp:positionH>
            <wp:positionV relativeFrom="paragraph">
              <wp:posOffset>15240</wp:posOffset>
            </wp:positionV>
            <wp:extent cx="857250" cy="847725"/>
            <wp:effectExtent l="0" t="0" r="0" b="952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arth-4.jpg"/>
                    <pic:cNvPicPr/>
                  </pic:nvPicPr>
                  <pic:blipFill>
                    <a:blip r:embed="rId41">
                      <a:extLst>
                        <a:ext uri="{28A0092B-C50C-407E-A947-70E740481C1C}">
                          <a14:useLocalDpi xmlns:a14="http://schemas.microsoft.com/office/drawing/2010/main" val="0"/>
                        </a:ext>
                      </a:extLst>
                    </a:blip>
                    <a:stretch>
                      <a:fillRect/>
                    </a:stretch>
                  </pic:blipFill>
                  <pic:spPr>
                    <a:xfrm>
                      <a:off x="0" y="0"/>
                      <a:ext cx="857250" cy="847725"/>
                    </a:xfrm>
                    <a:prstGeom prst="rect">
                      <a:avLst/>
                    </a:prstGeom>
                  </pic:spPr>
                </pic:pic>
              </a:graphicData>
            </a:graphic>
          </wp:anchor>
        </w:drawing>
      </w:r>
    </w:p>
    <w:p w:rsidR="007D1BBC" w:rsidRDefault="007D1BBC" w:rsidP="00584654"/>
    <w:p w:rsidR="007D1BBC" w:rsidRDefault="007D1BBC" w:rsidP="00584654"/>
    <w:p w:rsidR="007D1BBC" w:rsidRDefault="007D1BBC" w:rsidP="00584654">
      <w:r>
        <w:rPr>
          <w:noProof/>
          <w:lang w:eastAsia="en-US"/>
        </w:rPr>
        <w:drawing>
          <wp:anchor distT="0" distB="0" distL="114300" distR="114300" simplePos="0" relativeHeight="251701248" behindDoc="0" locked="0" layoutInCell="1" allowOverlap="1" wp14:anchorId="65DD52E5" wp14:editId="76C211CD">
            <wp:simplePos x="0" y="0"/>
            <wp:positionH relativeFrom="column">
              <wp:posOffset>2609850</wp:posOffset>
            </wp:positionH>
            <wp:positionV relativeFrom="paragraph">
              <wp:posOffset>43815</wp:posOffset>
            </wp:positionV>
            <wp:extent cx="409575" cy="428625"/>
            <wp:effectExtent l="0" t="0" r="9525" b="952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arth-5.jpg"/>
                    <pic:cNvPicPr/>
                  </pic:nvPicPr>
                  <pic:blipFill>
                    <a:blip r:embed="rId42">
                      <a:extLst>
                        <a:ext uri="{28A0092B-C50C-407E-A947-70E740481C1C}">
                          <a14:useLocalDpi xmlns:a14="http://schemas.microsoft.com/office/drawing/2010/main" val="0"/>
                        </a:ext>
                      </a:extLst>
                    </a:blip>
                    <a:stretch>
                      <a:fillRect/>
                    </a:stretch>
                  </pic:blipFill>
                  <pic:spPr>
                    <a:xfrm>
                      <a:off x="0" y="0"/>
                      <a:ext cx="409575" cy="428625"/>
                    </a:xfrm>
                    <a:prstGeom prst="rect">
                      <a:avLst/>
                    </a:prstGeom>
                  </pic:spPr>
                </pic:pic>
              </a:graphicData>
            </a:graphic>
          </wp:anchor>
        </w:drawing>
      </w:r>
    </w:p>
    <w:p w:rsidR="007D1BBC" w:rsidRDefault="00326860" w:rsidP="005A501A">
      <w:pPr>
        <w:pStyle w:val="Heading3"/>
      </w:pPr>
      <w:r>
        <w:rPr>
          <w:noProof/>
          <w:lang w:eastAsia="en-US"/>
        </w:rPr>
        <w:lastRenderedPageBreak/>
        <w:drawing>
          <wp:anchor distT="0" distB="0" distL="114300" distR="114300" simplePos="0" relativeHeight="251702272" behindDoc="0" locked="0" layoutInCell="1" allowOverlap="1" wp14:anchorId="04F5B702" wp14:editId="617A865D">
            <wp:simplePos x="0" y="0"/>
            <wp:positionH relativeFrom="column">
              <wp:posOffset>-800100</wp:posOffset>
            </wp:positionH>
            <wp:positionV relativeFrom="paragraph">
              <wp:posOffset>241935</wp:posOffset>
            </wp:positionV>
            <wp:extent cx="4568822" cy="4562475"/>
            <wp:effectExtent l="0" t="0" r="381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nakin-1.jpg"/>
                    <pic:cNvPicPr/>
                  </pic:nvPicPr>
                  <pic:blipFill>
                    <a:blip r:embed="rId43">
                      <a:extLst>
                        <a:ext uri="{28A0092B-C50C-407E-A947-70E740481C1C}">
                          <a14:useLocalDpi xmlns:a14="http://schemas.microsoft.com/office/drawing/2010/main" val="0"/>
                        </a:ext>
                      </a:extLst>
                    </a:blip>
                    <a:stretch>
                      <a:fillRect/>
                    </a:stretch>
                  </pic:blipFill>
                  <pic:spPr>
                    <a:xfrm>
                      <a:off x="0" y="0"/>
                      <a:ext cx="4605104" cy="4598707"/>
                    </a:xfrm>
                    <a:prstGeom prst="rect">
                      <a:avLst/>
                    </a:prstGeom>
                  </pic:spPr>
                </pic:pic>
              </a:graphicData>
            </a:graphic>
            <wp14:sizeRelH relativeFrom="margin">
              <wp14:pctWidth>0</wp14:pctWidth>
            </wp14:sizeRelH>
            <wp14:sizeRelV relativeFrom="margin">
              <wp14:pctHeight>0</wp14:pctHeight>
            </wp14:sizeRelV>
          </wp:anchor>
        </w:drawing>
      </w:r>
      <w:r w:rsidR="005A501A">
        <w:t>Laplacian Pyramid: Anakin Skywalker</w:t>
      </w:r>
    </w:p>
    <w:p w:rsidR="005A501A" w:rsidRDefault="00331F21" w:rsidP="005A501A">
      <w:r>
        <w:rPr>
          <w:noProof/>
          <w:lang w:eastAsia="en-US"/>
        </w:rPr>
        <w:drawing>
          <wp:anchor distT="0" distB="0" distL="114300" distR="114300" simplePos="0" relativeHeight="251706368" behindDoc="0" locked="0" layoutInCell="1" allowOverlap="1">
            <wp:simplePos x="0" y="0"/>
            <wp:positionH relativeFrom="column">
              <wp:posOffset>5629275</wp:posOffset>
            </wp:positionH>
            <wp:positionV relativeFrom="paragraph">
              <wp:posOffset>3708400</wp:posOffset>
            </wp:positionV>
            <wp:extent cx="838200" cy="8382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nakin-5.jpg"/>
                    <pic:cNvPicPr/>
                  </pic:nvPicPr>
                  <pic:blipFill>
                    <a:blip r:embed="rId44">
                      <a:extLst>
                        <a:ext uri="{28A0092B-C50C-407E-A947-70E740481C1C}">
                          <a14:useLocalDpi xmlns:a14="http://schemas.microsoft.com/office/drawing/2010/main" val="0"/>
                        </a:ext>
                      </a:extLst>
                    </a:blip>
                    <a:stretch>
                      <a:fillRect/>
                    </a:stretch>
                  </pic:blipFill>
                  <pic:spPr>
                    <a:xfrm>
                      <a:off x="0" y="0"/>
                      <a:ext cx="838200" cy="838200"/>
                    </a:xfrm>
                    <a:prstGeom prst="rect">
                      <a:avLst/>
                    </a:prstGeom>
                  </pic:spPr>
                </pic:pic>
              </a:graphicData>
            </a:graphic>
          </wp:anchor>
        </w:drawing>
      </w:r>
      <w:r>
        <w:rPr>
          <w:noProof/>
          <w:lang w:eastAsia="en-US"/>
        </w:rPr>
        <w:drawing>
          <wp:anchor distT="0" distB="0" distL="114300" distR="114300" simplePos="0" relativeHeight="251705344" behindDoc="0" locked="0" layoutInCell="1" allowOverlap="1">
            <wp:simplePos x="0" y="0"/>
            <wp:positionH relativeFrom="column">
              <wp:posOffset>3838575</wp:posOffset>
            </wp:positionH>
            <wp:positionV relativeFrom="paragraph">
              <wp:posOffset>2908300</wp:posOffset>
            </wp:positionV>
            <wp:extent cx="1676400" cy="167640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akin-4.jpg"/>
                    <pic:cNvPicPr/>
                  </pic:nvPicPr>
                  <pic:blipFill>
                    <a:blip r:embed="rId45">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anchor>
        </w:drawing>
      </w:r>
      <w:r w:rsidR="00F2447E">
        <w:rPr>
          <w:noProof/>
          <w:lang w:eastAsia="en-US"/>
        </w:rPr>
        <w:drawing>
          <wp:anchor distT="0" distB="0" distL="114300" distR="114300" simplePos="0" relativeHeight="251704320" behindDoc="0" locked="0" layoutInCell="1" allowOverlap="1" wp14:anchorId="5518F1D4" wp14:editId="39022A22">
            <wp:simplePos x="0" y="0"/>
            <wp:positionH relativeFrom="column">
              <wp:posOffset>3238500</wp:posOffset>
            </wp:positionH>
            <wp:positionV relativeFrom="paragraph">
              <wp:posOffset>4689475</wp:posOffset>
            </wp:positionV>
            <wp:extent cx="3333750" cy="3324225"/>
            <wp:effectExtent l="0" t="0" r="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nakin-3.jpg"/>
                    <pic:cNvPicPr/>
                  </pic:nvPicPr>
                  <pic:blipFill>
                    <a:blip r:embed="rId46">
                      <a:extLst>
                        <a:ext uri="{28A0092B-C50C-407E-A947-70E740481C1C}">
                          <a14:useLocalDpi xmlns:a14="http://schemas.microsoft.com/office/drawing/2010/main" val="0"/>
                        </a:ext>
                      </a:extLst>
                    </a:blip>
                    <a:stretch>
                      <a:fillRect/>
                    </a:stretch>
                  </pic:blipFill>
                  <pic:spPr>
                    <a:xfrm>
                      <a:off x="0" y="0"/>
                      <a:ext cx="3333750" cy="3324225"/>
                    </a:xfrm>
                    <a:prstGeom prst="rect">
                      <a:avLst/>
                    </a:prstGeom>
                  </pic:spPr>
                </pic:pic>
              </a:graphicData>
            </a:graphic>
          </wp:anchor>
        </w:drawing>
      </w:r>
      <w:r w:rsidR="00326860">
        <w:rPr>
          <w:noProof/>
          <w:lang w:eastAsia="en-US"/>
        </w:rPr>
        <w:drawing>
          <wp:anchor distT="0" distB="0" distL="114300" distR="114300" simplePos="0" relativeHeight="251703296" behindDoc="0" locked="0" layoutInCell="1" allowOverlap="1" wp14:anchorId="6FFA3908" wp14:editId="6D6ADA78">
            <wp:simplePos x="0" y="0"/>
            <wp:positionH relativeFrom="column">
              <wp:posOffset>-818515</wp:posOffset>
            </wp:positionH>
            <wp:positionV relativeFrom="paragraph">
              <wp:posOffset>4660900</wp:posOffset>
            </wp:positionV>
            <wp:extent cx="3983764" cy="3989296"/>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nakin-2.jpg"/>
                    <pic:cNvPicPr/>
                  </pic:nvPicPr>
                  <pic:blipFill>
                    <a:blip r:embed="rId47">
                      <a:extLst>
                        <a:ext uri="{28A0092B-C50C-407E-A947-70E740481C1C}">
                          <a14:useLocalDpi xmlns:a14="http://schemas.microsoft.com/office/drawing/2010/main" val="0"/>
                        </a:ext>
                      </a:extLst>
                    </a:blip>
                    <a:stretch>
                      <a:fillRect/>
                    </a:stretch>
                  </pic:blipFill>
                  <pic:spPr>
                    <a:xfrm>
                      <a:off x="0" y="0"/>
                      <a:ext cx="3983764" cy="3989296"/>
                    </a:xfrm>
                    <a:prstGeom prst="rect">
                      <a:avLst/>
                    </a:prstGeom>
                  </pic:spPr>
                </pic:pic>
              </a:graphicData>
            </a:graphic>
            <wp14:sizeRelH relativeFrom="margin">
              <wp14:pctWidth>0</wp14:pctWidth>
            </wp14:sizeRelH>
            <wp14:sizeRelV relativeFrom="margin">
              <wp14:pctHeight>0</wp14:pctHeight>
            </wp14:sizeRelV>
          </wp:anchor>
        </w:drawing>
      </w:r>
      <w:r w:rsidR="00011333">
        <w:t xml:space="preserve"> </w:t>
      </w:r>
    </w:p>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011333" w:rsidP="005A501A"/>
    <w:p w:rsidR="00011333" w:rsidRDefault="00933428" w:rsidP="00011333">
      <w:pPr>
        <w:pStyle w:val="Heading3"/>
      </w:pPr>
      <w:r>
        <w:rPr>
          <w:noProof/>
          <w:lang w:eastAsia="en-US"/>
        </w:rPr>
        <w:lastRenderedPageBreak/>
        <w:drawing>
          <wp:anchor distT="0" distB="0" distL="114300" distR="114300" simplePos="0" relativeHeight="251707392" behindDoc="0" locked="0" layoutInCell="1" allowOverlap="1" wp14:anchorId="3A51BB1C" wp14:editId="6C83FF5B">
            <wp:simplePos x="0" y="0"/>
            <wp:positionH relativeFrom="column">
              <wp:posOffset>-781050</wp:posOffset>
            </wp:positionH>
            <wp:positionV relativeFrom="paragraph">
              <wp:posOffset>232410</wp:posOffset>
            </wp:positionV>
            <wp:extent cx="7410450" cy="7400158"/>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nakin_darth.jpg"/>
                    <pic:cNvPicPr/>
                  </pic:nvPicPr>
                  <pic:blipFill>
                    <a:blip r:embed="rId48">
                      <a:extLst>
                        <a:ext uri="{28A0092B-C50C-407E-A947-70E740481C1C}">
                          <a14:useLocalDpi xmlns:a14="http://schemas.microsoft.com/office/drawing/2010/main" val="0"/>
                        </a:ext>
                      </a:extLst>
                    </a:blip>
                    <a:stretch>
                      <a:fillRect/>
                    </a:stretch>
                  </pic:blipFill>
                  <pic:spPr>
                    <a:xfrm>
                      <a:off x="0" y="0"/>
                      <a:ext cx="7417346" cy="7407044"/>
                    </a:xfrm>
                    <a:prstGeom prst="rect">
                      <a:avLst/>
                    </a:prstGeom>
                  </pic:spPr>
                </pic:pic>
              </a:graphicData>
            </a:graphic>
            <wp14:sizeRelH relativeFrom="margin">
              <wp14:pctWidth>0</wp14:pctWidth>
            </wp14:sizeRelH>
            <wp14:sizeRelV relativeFrom="margin">
              <wp14:pctHeight>0</wp14:pctHeight>
            </wp14:sizeRelV>
          </wp:anchor>
        </w:drawing>
      </w:r>
      <w:r w:rsidR="00011333">
        <w:t>Hybrid Image</w:t>
      </w:r>
    </w:p>
    <w:p w:rsidR="00011333" w:rsidRDefault="00933428" w:rsidP="00011333">
      <w:r>
        <w:rPr>
          <w:noProof/>
          <w:lang w:eastAsia="en-US"/>
        </w:rPr>
        <w:drawing>
          <wp:anchor distT="0" distB="0" distL="114300" distR="114300" simplePos="0" relativeHeight="251708416" behindDoc="0" locked="0" layoutInCell="1" allowOverlap="1" wp14:anchorId="579EA66B" wp14:editId="7C633C8C">
            <wp:simplePos x="0" y="0"/>
            <wp:positionH relativeFrom="margin">
              <wp:align>center</wp:align>
            </wp:positionH>
            <wp:positionV relativeFrom="paragraph">
              <wp:posOffset>7575550</wp:posOffset>
            </wp:positionV>
            <wp:extent cx="592643" cy="59182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nakin_darth.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2643" cy="591820"/>
                    </a:xfrm>
                    <a:prstGeom prst="rect">
                      <a:avLst/>
                    </a:prstGeom>
                  </pic:spPr>
                </pic:pic>
              </a:graphicData>
            </a:graphic>
            <wp14:sizeRelH relativeFrom="margin">
              <wp14:pctWidth>0</wp14:pctWidth>
            </wp14:sizeRelH>
            <wp14:sizeRelV relativeFrom="margin">
              <wp14:pctHeight>0</wp14:pctHeight>
            </wp14:sizeRelV>
          </wp:anchor>
        </w:drawing>
      </w:r>
      <w:r w:rsidR="006D1E13">
        <w:t xml:space="preserve"> </w:t>
      </w:r>
    </w:p>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011333"/>
    <w:p w:rsidR="006D1E13" w:rsidRDefault="006D1E13" w:rsidP="006D1E13">
      <w:pPr>
        <w:pStyle w:val="Heading1"/>
      </w:pPr>
      <w:r>
        <w:lastRenderedPageBreak/>
        <w:t>Algorithm</w:t>
      </w:r>
    </w:p>
    <w:p w:rsidR="000E27DC" w:rsidRPr="000E27DC" w:rsidRDefault="000E27DC" w:rsidP="000E27DC">
      <w:pPr>
        <w:pStyle w:val="Heading3"/>
      </w:pPr>
      <w:r>
        <w:t>Code</w:t>
      </w:r>
    </w:p>
    <w:p w:rsidR="006D1E13" w:rsidRDefault="006D1E13" w:rsidP="006D1E13">
      <w:r>
        <w:t xml:space="preserve">There are four code files attached with the assignment. </w:t>
      </w:r>
      <w:r w:rsidR="005C3260">
        <w:t>There is a file for each of the three hybrid images, the reasoning is because each image set needed slight variable tweaking in order to get the best results per image – including the low resoluti</w:t>
      </w:r>
      <w:r w:rsidR="00E31114">
        <w:t>on images needing to be scaled, and a file that generates the pyramids for any two images. The pyramids were generated by this code, and in the other three result sets’ respective files there is only the code to make the hybrid images. I felt this resulted in cleaner code and more modular scripts.</w:t>
      </w:r>
      <w:bookmarkStart w:id="0" w:name="_GoBack"/>
      <w:bookmarkEnd w:id="0"/>
    </w:p>
    <w:p w:rsidR="005C3260" w:rsidRDefault="005C3260" w:rsidP="006D1E13">
      <w:r>
        <w:t xml:space="preserve">The code is basically the same for each set, but has minor differences in variables and setup. </w:t>
      </w:r>
    </w:p>
    <w:p w:rsidR="000E27DC" w:rsidRDefault="000E27DC" w:rsidP="000E27DC">
      <w:pPr>
        <w:pStyle w:val="Heading3"/>
      </w:pPr>
      <w:r>
        <w:t>Gaussian Pyramid</w:t>
      </w:r>
    </w:p>
    <w:p w:rsidR="005C3260" w:rsidRDefault="005C3260" w:rsidP="006D1E13">
      <w:r>
        <w:t xml:space="preserve">The Gaussian filter is created with a cutoff frequency specified by a variable. The size of the Gaussian filter is the cutoff frequency * 4 + 1. This insures a 4 to 1 ratio between filter size and standard deviation, but insuring the filter size is odd.  </w:t>
      </w:r>
    </w:p>
    <w:p w:rsidR="00156EB1" w:rsidRDefault="005C3260" w:rsidP="006D1E13">
      <w:r>
        <w:t xml:space="preserve">The image subsampling is done using matrix vectorized addressing, and is down-sampled twice its length and width. The vectorized subsampling looks like: </w:t>
      </w:r>
      <w:bookmarkStart w:id="1" w:name="_MON_1536433299"/>
      <w:bookmarkEnd w:id="1"/>
      <w:r w:rsidR="00AA2357">
        <w:object w:dxaOrig="9360" w:dyaOrig="6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3.75pt" o:ole="">
            <v:imagedata r:id="rId50" o:title=""/>
          </v:shape>
          <o:OLEObject Type="Embed" ProgID="Word.OpenDocumentText.12" ShapeID="_x0000_i1025" DrawAspect="Content" ObjectID="_1536433664" r:id="rId51"/>
        </w:object>
      </w:r>
      <w:r w:rsidR="00156EB1">
        <w:t xml:space="preserve">The Gaussian pyramid is constructed by applying the Gaussian filter against the image, then subsampling the image to a quarter its size – ½ width, ½ </w:t>
      </w:r>
      <w:r w:rsidR="000E27DC">
        <w:t>height – then the filter is re-applied and the resulting image is subsampled, etc…</w:t>
      </w:r>
    </w:p>
    <w:p w:rsidR="000E27DC" w:rsidRDefault="000E27DC" w:rsidP="000E27DC">
      <w:pPr>
        <w:pStyle w:val="Heading3"/>
      </w:pPr>
      <w:r>
        <w:t>Laplacian Pyramid</w:t>
      </w:r>
    </w:p>
    <w:p w:rsidR="000E27DC" w:rsidRDefault="000E27DC" w:rsidP="006D1E13">
      <w:r>
        <w:t>The Laplacian pyramid is constructed in a similar fashion as the Gaussian pyramid, with one extra step. The Laplacian image is captured by subtracting a Gaussian filtered image from the original image, resulting in the high frequency parts of the image. Original image, I, Gaussian filtered image of I, I</w:t>
      </w:r>
      <w:r>
        <w:rPr>
          <w:vertAlign w:val="subscript"/>
        </w:rPr>
        <w:t>G</w:t>
      </w:r>
      <w:r>
        <w:t>, equals the Laplacian image, I</w:t>
      </w:r>
      <w:r>
        <w:rPr>
          <w:vertAlign w:val="subscript"/>
        </w:rPr>
        <w:t>L</w:t>
      </w:r>
      <w:r>
        <w:t>:   I – I</w:t>
      </w:r>
      <w:r>
        <w:rPr>
          <w:vertAlign w:val="subscript"/>
        </w:rPr>
        <w:t>G</w:t>
      </w:r>
      <w:r>
        <w:t xml:space="preserve"> = I</w:t>
      </w:r>
      <w:r>
        <w:rPr>
          <w:vertAlign w:val="subscript"/>
        </w:rPr>
        <w:t>L</w:t>
      </w:r>
    </w:p>
    <w:p w:rsidR="00D12818" w:rsidRPr="000E27DC" w:rsidRDefault="00D12818" w:rsidP="006D1E13">
      <w:r>
        <w:t xml:space="preserve">The original image is Gaussian filtered, the Laplacian is generated, then the original image – not the Laplacian generated image – is down-sampled and the loop repeats. </w:t>
      </w:r>
    </w:p>
    <w:sectPr w:rsidR="00D12818" w:rsidRPr="000E27DC">
      <w:headerReference w:type="default" r:id="rId5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63FD" w:rsidRDefault="008363FD">
      <w:pPr>
        <w:spacing w:after="0" w:line="240" w:lineRule="auto"/>
      </w:pPr>
      <w:r>
        <w:separator/>
      </w:r>
    </w:p>
  </w:endnote>
  <w:endnote w:type="continuationSeparator" w:id="0">
    <w:p w:rsidR="008363FD" w:rsidRDefault="008363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63FD" w:rsidRDefault="008363FD">
      <w:pPr>
        <w:spacing w:after="0" w:line="240" w:lineRule="auto"/>
      </w:pPr>
      <w:r>
        <w:separator/>
      </w:r>
    </w:p>
  </w:footnote>
  <w:footnote w:type="continuationSeparator" w:id="0">
    <w:p w:rsidR="008363FD" w:rsidRDefault="008363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967B5" w:rsidRDefault="005967B5" w:rsidP="005967B5">
    <w:pPr>
      <w:pStyle w:val="Header"/>
      <w:jc w:val="right"/>
    </w:pPr>
    <w:r>
      <w:t>James Stell</w:t>
    </w:r>
  </w:p>
  <w:p w:rsidR="005967B5" w:rsidRDefault="005967B5" w:rsidP="005967B5">
    <w:pPr>
      <w:pStyle w:val="Header"/>
      <w:jc w:val="right"/>
    </w:pPr>
    <w:r>
      <w:t>800769459</w:t>
    </w:r>
  </w:p>
  <w:p w:rsidR="005967B5" w:rsidRDefault="005967B5" w:rsidP="005967B5">
    <w:pPr>
      <w:pStyle w:val="Header"/>
      <w:jc w:val="right"/>
    </w:pPr>
    <w:r>
      <w:t>9/26/2016</w:t>
    </w:r>
  </w:p>
  <w:p w:rsidR="005967B5" w:rsidRDefault="005967B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9A52F2"/>
    <w:multiLevelType w:val="multilevel"/>
    <w:tmpl w:val="1D489954"/>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576"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67B5"/>
    <w:rsid w:val="00011333"/>
    <w:rsid w:val="000D4D37"/>
    <w:rsid w:val="000E27DC"/>
    <w:rsid w:val="001247A7"/>
    <w:rsid w:val="00156EB1"/>
    <w:rsid w:val="00186132"/>
    <w:rsid w:val="00244EC3"/>
    <w:rsid w:val="00326860"/>
    <w:rsid w:val="00331F21"/>
    <w:rsid w:val="0035628D"/>
    <w:rsid w:val="003622E7"/>
    <w:rsid w:val="003917B5"/>
    <w:rsid w:val="003B62B3"/>
    <w:rsid w:val="00434AAF"/>
    <w:rsid w:val="00443785"/>
    <w:rsid w:val="00460426"/>
    <w:rsid w:val="0049072A"/>
    <w:rsid w:val="0049452E"/>
    <w:rsid w:val="004F611B"/>
    <w:rsid w:val="004F638B"/>
    <w:rsid w:val="00561F16"/>
    <w:rsid w:val="00584654"/>
    <w:rsid w:val="005967B5"/>
    <w:rsid w:val="005A501A"/>
    <w:rsid w:val="005C3260"/>
    <w:rsid w:val="006D1E13"/>
    <w:rsid w:val="00714079"/>
    <w:rsid w:val="00734619"/>
    <w:rsid w:val="0076179A"/>
    <w:rsid w:val="007D1BBC"/>
    <w:rsid w:val="008363FD"/>
    <w:rsid w:val="00876CAA"/>
    <w:rsid w:val="008D315F"/>
    <w:rsid w:val="00913107"/>
    <w:rsid w:val="00920B7A"/>
    <w:rsid w:val="00933428"/>
    <w:rsid w:val="00937181"/>
    <w:rsid w:val="00AA2357"/>
    <w:rsid w:val="00AA7849"/>
    <w:rsid w:val="00AC0310"/>
    <w:rsid w:val="00AE43F8"/>
    <w:rsid w:val="00BA5309"/>
    <w:rsid w:val="00C206ED"/>
    <w:rsid w:val="00CB6EF3"/>
    <w:rsid w:val="00CE4F5B"/>
    <w:rsid w:val="00D12818"/>
    <w:rsid w:val="00D30C61"/>
    <w:rsid w:val="00E05C14"/>
    <w:rsid w:val="00E31114"/>
    <w:rsid w:val="00E7577C"/>
    <w:rsid w:val="00EC2AE9"/>
    <w:rsid w:val="00F118E0"/>
    <w:rsid w:val="00F2447E"/>
    <w:rsid w:val="00F66F9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401C1"/>
  <w15:chartTrackingRefBased/>
  <w15:docId w15:val="{E1342DB4-1288-430A-B4FB-E86E7B24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rsid w:val="0076179A"/>
    <w:pPr>
      <w:keepNext/>
      <w:keepLines/>
      <w:numPr>
        <w:ilvl w:val="1"/>
        <w:numId w:val="12"/>
      </w:numPr>
      <w:spacing w:before="40" w:after="0"/>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sid w:val="0076179A"/>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paragraph" w:styleId="Header">
    <w:name w:val="header"/>
    <w:basedOn w:val="Normal"/>
    <w:link w:val="HeaderChar"/>
    <w:uiPriority w:val="99"/>
    <w:unhideWhenUsed/>
    <w:rsid w:val="005967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67B5"/>
  </w:style>
  <w:style w:type="paragraph" w:styleId="Footer">
    <w:name w:val="footer"/>
    <w:basedOn w:val="Normal"/>
    <w:link w:val="FooterChar"/>
    <w:uiPriority w:val="99"/>
    <w:unhideWhenUsed/>
    <w:rsid w:val="005967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67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g"/><Relationship Id="rId50" Type="http://schemas.openxmlformats.org/officeDocument/2006/relationships/image" Target="media/image42.emf"/><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jp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image" Target="media/image35.jpg"/><Relationship Id="rId48" Type="http://schemas.openxmlformats.org/officeDocument/2006/relationships/image" Target="media/image40.jpg"/><Relationship Id="rId8" Type="http://schemas.openxmlformats.org/officeDocument/2006/relationships/endnotes" Target="endnotes.xml"/><Relationship Id="rId51"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d\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B74EAE5B-27B5-4231-9BD6-D50BBD9D0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60</TotalTime>
  <Pages>12</Pages>
  <Words>517</Words>
  <Characters>2951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 Stell</dc:creator>
  <cp:keywords/>
  <dc:description/>
  <cp:lastModifiedBy>Brad Stell</cp:lastModifiedBy>
  <cp:revision>48</cp:revision>
  <dcterms:created xsi:type="dcterms:W3CDTF">2016-09-27T01:16:00Z</dcterms:created>
  <dcterms:modified xsi:type="dcterms:W3CDTF">2016-09-27T02:21:00Z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